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RPr="006D3BEC" w14:paraId="7F938058" w14:textId="77777777" w:rsidTr="00B0688D">
        <w:trPr>
          <w:trHeight w:val="1771"/>
        </w:trPr>
        <w:tc>
          <w:tcPr>
            <w:tcW w:w="7240" w:type="dxa"/>
            <w:tcBorders>
              <w:top w:val="nil"/>
              <w:left w:val="nil"/>
              <w:bottom w:val="nil"/>
              <w:right w:val="nil"/>
            </w:tcBorders>
          </w:tcPr>
          <w:p w14:paraId="110B74FB" w14:textId="1FFB9608" w:rsidR="00B0688D" w:rsidRPr="006D3BEC" w:rsidRDefault="00480724" w:rsidP="007057F4">
            <w:pPr>
              <w:rPr>
                <w:rFonts w:asciiTheme="minorHAnsi" w:hAnsiTheme="minorHAnsi" w:cstheme="minorHAnsi"/>
              </w:rPr>
            </w:pPr>
            <w:r w:rsidRPr="006D3BEC">
              <w:rPr>
                <w:rFonts w:asciiTheme="minorHAnsi" w:hAnsiTheme="minorHAnsi" w:cstheme="minorHAnsi"/>
                <w:noProof/>
              </w:rPr>
              <w:drawing>
                <wp:anchor distT="0" distB="0" distL="114300" distR="114300" simplePos="0" relativeHeight="251649536" behindDoc="1" locked="0" layoutInCell="1" allowOverlap="1" wp14:anchorId="2E8EBC24" wp14:editId="520288C4">
                  <wp:simplePos x="0" y="0"/>
                  <wp:positionH relativeFrom="column">
                    <wp:posOffset>-588369</wp:posOffset>
                  </wp:positionH>
                  <wp:positionV relativeFrom="paragraph">
                    <wp:posOffset>-336190</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259"/>
      </w:tblGrid>
      <w:tr w:rsidR="00B0688D" w:rsidRPr="006D3BEC" w14:paraId="67BB71A8" w14:textId="77777777" w:rsidTr="00B0688D">
        <w:trPr>
          <w:trHeight w:val="2043"/>
        </w:trPr>
        <w:tc>
          <w:tcPr>
            <w:tcW w:w="4572" w:type="dxa"/>
          </w:tcPr>
          <w:p w14:paraId="58AFB4E4" w14:textId="77777777" w:rsidR="00B0688D" w:rsidRPr="006D3BEC" w:rsidRDefault="00B0688D" w:rsidP="007057F4">
            <w:pPr>
              <w:rPr>
                <w:rFonts w:asciiTheme="minorHAnsi" w:hAnsiTheme="minorHAnsi" w:cstheme="minorHAnsi"/>
              </w:rPr>
            </w:pPr>
            <w:r w:rsidRPr="006D3BEC">
              <w:rPr>
                <w:rFonts w:asciiTheme="minorHAnsi" w:hAnsiTheme="minorHAnsi" w:cstheme="minorHAnsi"/>
                <w:noProof/>
              </w:rPr>
              <mc:AlternateContent>
                <mc:Choice Requires="wps">
                  <w:drawing>
                    <wp:inline distT="0" distB="0" distL="0" distR="0" wp14:anchorId="4BDDBFA9" wp14:editId="5C4FA068">
                      <wp:extent cx="5879804" cy="919641"/>
                      <wp:effectExtent l="0" t="0" r="0" b="0"/>
                      <wp:docPr id="6" name="Text Box 6"/>
                      <wp:cNvGraphicFramePr/>
                      <a:graphic xmlns:a="http://schemas.openxmlformats.org/drawingml/2006/main">
                        <a:graphicData uri="http://schemas.microsoft.com/office/word/2010/wordprocessingShape">
                          <wps:wsp>
                            <wps:cNvSpPr txBox="1"/>
                            <wps:spPr>
                              <a:xfrm>
                                <a:off x="0" y="0"/>
                                <a:ext cx="5879804" cy="919641"/>
                              </a:xfrm>
                              <a:prstGeom prst="rect">
                                <a:avLst/>
                              </a:prstGeom>
                              <a:noFill/>
                              <a:ln w="6350">
                                <a:noFill/>
                              </a:ln>
                            </wps:spPr>
                            <wps:txbx>
                              <w:txbxContent>
                                <w:p w14:paraId="664DE3E4" w14:textId="52670B03" w:rsidR="00310CE2" w:rsidRPr="00B013E3" w:rsidRDefault="00445BFA" w:rsidP="00B013E3">
                                  <w:pPr>
                                    <w:rPr>
                                      <w:b/>
                                      <w:bCs/>
                                      <w:sz w:val="48"/>
                                      <w:szCs w:val="48"/>
                                    </w:rPr>
                                  </w:pPr>
                                  <w:r w:rsidRPr="00445BFA">
                                    <w:rPr>
                                      <w:b/>
                                      <w:bCs/>
                                      <w:sz w:val="48"/>
                                      <w:szCs w:val="48"/>
                                    </w:rPr>
                                    <w:t>Appraise Contract Documentation and Prepare and Submit Condition Reports</w:t>
                                  </w:r>
                                  <w:r w:rsidR="00310CE2" w:rsidRPr="00B013E3">
                                    <w:rPr>
                                      <w:b/>
                                      <w:bCs/>
                                      <w:sz w:val="48"/>
                                      <w:szCs w:val="48"/>
                                    </w:rPr>
                                    <w:t xml:space="preserve"> </w:t>
                                  </w:r>
                                </w:p>
                                <w:p w14:paraId="0437BE9F" w14:textId="552C8AE0" w:rsidR="00FF074E" w:rsidRPr="002178B9" w:rsidRDefault="00FF074E"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BDDBFA9" id="_x0000_t202" coordsize="21600,21600" o:spt="202" path="m,l,21600r21600,l21600,xe">
                      <v:stroke joinstyle="miter"/>
                      <v:path gradientshapeok="t" o:connecttype="rect"/>
                    </v:shapetype>
                    <v:shape id="Text Box 6" o:spid="_x0000_s1026" type="#_x0000_t202" style="width:463pt;height:7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" filled="f" stroked="f" strokeweight=".5pt">
                      <v:textbox>
                        <w:txbxContent>
                          <w:p w14:paraId="664DE3E4" w14:textId="52670B03" w:rsidR="00310CE2" w:rsidRPr="00B013E3" w:rsidRDefault="00445BFA" w:rsidP="00B013E3">
                            <w:pPr>
                              <w:rPr>
                                <w:b/>
                                <w:bCs/>
                                <w:sz w:val="48"/>
                                <w:szCs w:val="48"/>
                              </w:rPr>
                            </w:pPr>
                            <w:r w:rsidRPr="00445BFA">
                              <w:rPr>
                                <w:b/>
                                <w:bCs/>
                                <w:sz w:val="48"/>
                                <w:szCs w:val="48"/>
                              </w:rPr>
                              <w:t>Appraise Contract Documentation and Prepare and Submit Condition Reports</w:t>
                            </w:r>
                            <w:r w:rsidR="00310CE2" w:rsidRPr="00B013E3">
                              <w:rPr>
                                <w:b/>
                                <w:bCs/>
                                <w:sz w:val="48"/>
                                <w:szCs w:val="48"/>
                              </w:rPr>
                              <w:t xml:space="preserve"> </w:t>
                            </w:r>
                          </w:p>
                          <w:p w14:paraId="0437BE9F" w14:textId="552C8AE0" w:rsidR="00FF074E" w:rsidRPr="002178B9" w:rsidRDefault="00FF074E" w:rsidP="004F2231">
                            <w:pPr>
                              <w:rPr>
                                <w:rFonts w:asciiTheme="majorHAnsi" w:hAnsiTheme="majorHAnsi"/>
                                <w:color w:val="0189F9" w:themeColor="accent1"/>
                                <w:sz w:val="48"/>
                                <w:szCs w:val="48"/>
                              </w:rPr>
                            </w:pPr>
                          </w:p>
                        </w:txbxContent>
                      </v:textbox>
                      <w10:anchorlock/>
                    </v:shape>
                  </w:pict>
                </mc:Fallback>
              </mc:AlternateContent>
            </w:r>
            <w:r w:rsidRPr="006D3BEC">
              <w:rPr>
                <w:rFonts w:asciiTheme="minorHAnsi" w:hAnsiTheme="minorHAnsi" w:cstheme="minorHAnsi"/>
                <w:noProof/>
              </w:rPr>
              <mc:AlternateContent>
                <mc:Choice Requires="wps">
                  <w:drawing>
                    <wp:inline distT="0" distB="0" distL="0" distR="0" wp14:anchorId="6BBA3437" wp14:editId="61721478">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1A2D68D4" w14:textId="77777777" w:rsidR="00FF074E" w:rsidRPr="007057F4" w:rsidRDefault="00FF074E" w:rsidP="007057F4">
                                  <w:r w:rsidRPr="00B0688D">
                                    <w:t>Email: [</w:t>
                                  </w:r>
                                  <w:r w:rsidRPr="007057F4">
                                    <w:t>Email Here]</w:t>
                                  </w:r>
                                </w:p>
                                <w:p w14:paraId="5B1B56BE" w14:textId="77777777" w:rsidR="00FF074E" w:rsidRPr="00B0688D" w:rsidRDefault="00FF074E" w:rsidP="007057F4">
                                  <w:r w:rsidRPr="007057F4">
                                    <w:t>Website: [Website Here</w:t>
                                  </w:r>
                                  <w:r w:rsidRPr="00B0688D">
                                    <w:t>]</w:t>
                                  </w:r>
                                </w:p>
                                <w:p w14:paraId="42DBAD09" w14:textId="77777777" w:rsidR="00FF074E" w:rsidRPr="00B0688D" w:rsidRDefault="00FF074E"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BA3437" id="Text Box 7"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" filled="f" stroked="f" strokeweight=".5pt">
                      <v:textbox>
                        <w:txbxContent>
                          <w:p w14:paraId="1A2D68D4" w14:textId="77777777" w:rsidR="00FF074E" w:rsidRPr="007057F4" w:rsidRDefault="00FF074E" w:rsidP="007057F4">
                            <w:r w:rsidRPr="00B0688D">
                              <w:t>Email: [</w:t>
                            </w:r>
                            <w:r w:rsidRPr="007057F4">
                              <w:t>Email Here]</w:t>
                            </w:r>
                          </w:p>
                          <w:p w14:paraId="5B1B56BE" w14:textId="77777777" w:rsidR="00FF074E" w:rsidRPr="00B0688D" w:rsidRDefault="00FF074E" w:rsidP="007057F4">
                            <w:r w:rsidRPr="007057F4">
                              <w:t>Website: [Website Here</w:t>
                            </w:r>
                            <w:r w:rsidRPr="00B0688D">
                              <w:t>]</w:t>
                            </w:r>
                          </w:p>
                          <w:p w14:paraId="42DBAD09" w14:textId="77777777" w:rsidR="00FF074E" w:rsidRPr="00B0688D" w:rsidRDefault="00FF074E"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rsidRPr="006D3BEC" w14:paraId="1B527746" w14:textId="77777777" w:rsidTr="007057F4">
        <w:trPr>
          <w:trHeight w:val="1080"/>
        </w:trPr>
        <w:tc>
          <w:tcPr>
            <w:tcW w:w="5449" w:type="dxa"/>
            <w:vAlign w:val="center"/>
          </w:tcPr>
          <w:p w14:paraId="1D042A47" w14:textId="77777777" w:rsidR="00B0688D" w:rsidRPr="006D3BEC" w:rsidRDefault="00B0688D" w:rsidP="007057F4">
            <w:pPr>
              <w:rPr>
                <w:rFonts w:asciiTheme="minorHAnsi" w:hAnsiTheme="minorHAnsi" w:cstheme="minorHAnsi"/>
              </w:rPr>
            </w:pPr>
            <w:r w:rsidRPr="006D3BEC">
              <w:rPr>
                <w:rFonts w:asciiTheme="minorHAnsi" w:hAnsiTheme="minorHAnsi" w:cstheme="minorHAnsi"/>
                <w:noProof/>
              </w:rPr>
              <mc:AlternateContent>
                <mc:Choice Requires="wps">
                  <w:drawing>
                    <wp:inline distT="0" distB="0" distL="0" distR="0" wp14:anchorId="70882E69" wp14:editId="336964C9">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4B7AFA48" w14:textId="77777777" w:rsidR="00FF074E" w:rsidRPr="004F2231" w:rsidRDefault="00FF074E" w:rsidP="004F2231">
                                  <w:pPr>
                                    <w:rPr>
                                      <w:sz w:val="32"/>
                                      <w:szCs w:val="32"/>
                                    </w:rPr>
                                  </w:pPr>
                                  <w:bookmarkStart w:id="0" w:name="_Toc501102094"/>
                                  <w:r w:rsidRPr="004F2231">
                                    <w:rPr>
                                      <w:sz w:val="32"/>
                                      <w:szCs w:val="32"/>
                                    </w:rPr>
                                    <w:t>Name, Job Title</w:t>
                                  </w:r>
                                  <w:bookmarkEnd w:id="0"/>
                                </w:p>
                                <w:p w14:paraId="47E08428" w14:textId="77777777" w:rsidR="00FF074E" w:rsidRPr="007057F4" w:rsidRDefault="00FF074E" w:rsidP="007057F4">
                                  <w:r w:rsidRPr="007057F4">
                                    <w:t>Email [Email Here]</w:t>
                                  </w:r>
                                </w:p>
                                <w:p w14:paraId="0B3ADC55" w14:textId="77777777" w:rsidR="00FF074E" w:rsidRPr="007057F4" w:rsidRDefault="00FF074E" w:rsidP="007057F4"/>
                                <w:p w14:paraId="6C236EA3" w14:textId="77777777" w:rsidR="00FF074E" w:rsidRPr="007057F4" w:rsidRDefault="00FF074E"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882E69"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" filled="f" stroked="f" strokeweight=".5pt">
                      <v:textbox>
                        <w:txbxContent>
                          <w:p w14:paraId="4B7AFA48" w14:textId="77777777" w:rsidR="00FF074E" w:rsidRPr="004F2231" w:rsidRDefault="00FF074E" w:rsidP="004F2231">
                            <w:pPr>
                              <w:rPr>
                                <w:sz w:val="32"/>
                                <w:szCs w:val="32"/>
                              </w:rPr>
                            </w:pPr>
                            <w:bookmarkStart w:id="1" w:name="_Toc501102094"/>
                            <w:r w:rsidRPr="004F2231">
                              <w:rPr>
                                <w:sz w:val="32"/>
                                <w:szCs w:val="32"/>
                              </w:rPr>
                              <w:t>Name, Job Title</w:t>
                            </w:r>
                            <w:bookmarkEnd w:id="1"/>
                          </w:p>
                          <w:p w14:paraId="47E08428" w14:textId="77777777" w:rsidR="00FF074E" w:rsidRPr="007057F4" w:rsidRDefault="00FF074E" w:rsidP="007057F4">
                            <w:r w:rsidRPr="007057F4">
                              <w:t>Email [Email Here]</w:t>
                            </w:r>
                          </w:p>
                          <w:p w14:paraId="0B3ADC55" w14:textId="77777777" w:rsidR="00FF074E" w:rsidRPr="007057F4" w:rsidRDefault="00FF074E" w:rsidP="007057F4"/>
                          <w:p w14:paraId="6C236EA3" w14:textId="77777777" w:rsidR="00FF074E" w:rsidRPr="007057F4" w:rsidRDefault="00FF074E" w:rsidP="007057F4"/>
                        </w:txbxContent>
                      </v:textbox>
                      <w10:anchorlock/>
                    </v:shape>
                  </w:pict>
                </mc:Fallback>
              </mc:AlternateContent>
            </w:r>
          </w:p>
        </w:tc>
        <w:tc>
          <w:tcPr>
            <w:tcW w:w="4901" w:type="dxa"/>
            <w:vAlign w:val="center"/>
          </w:tcPr>
          <w:p w14:paraId="43D69D04" w14:textId="77777777" w:rsidR="00B0688D" w:rsidRPr="006D3BEC" w:rsidRDefault="00B0688D" w:rsidP="007057F4">
            <w:pPr>
              <w:jc w:val="right"/>
              <w:rPr>
                <w:rFonts w:asciiTheme="minorHAnsi" w:hAnsiTheme="minorHAnsi" w:cstheme="minorHAnsi"/>
              </w:rPr>
            </w:pPr>
            <w:r w:rsidRPr="006D3BEC">
              <w:rPr>
                <w:rFonts w:asciiTheme="minorHAnsi" w:hAnsiTheme="minorHAnsi" w:cstheme="minorHAnsi"/>
                <w:noProof/>
              </w:rPr>
              <w:drawing>
                <wp:inline distT="0" distB="0" distL="0" distR="0" wp14:anchorId="6D4C498F" wp14:editId="22AEEB49">
                  <wp:extent cx="1308357" cy="567958"/>
                  <wp:effectExtent l="0" t="0" r="0" b="3810"/>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08357" cy="567958"/>
                          </a:xfrm>
                          <a:prstGeom prst="rect">
                            <a:avLst/>
                          </a:prstGeom>
                        </pic:spPr>
                      </pic:pic>
                    </a:graphicData>
                  </a:graphic>
                </wp:inline>
              </w:drawing>
            </w:r>
          </w:p>
        </w:tc>
      </w:tr>
    </w:tbl>
    <w:p w14:paraId="45B68395" w14:textId="77777777" w:rsidR="008A3C95" w:rsidRPr="006D3BEC" w:rsidRDefault="008A3C95" w:rsidP="007057F4">
      <w:pPr>
        <w:rPr>
          <w:rFonts w:asciiTheme="minorHAnsi" w:hAnsiTheme="minorHAnsi" w:cstheme="minorHAnsi"/>
        </w:rPr>
      </w:pPr>
    </w:p>
    <w:p w14:paraId="05E2CC17" w14:textId="490627A6" w:rsidR="008A3C95" w:rsidRPr="006D3BEC" w:rsidRDefault="00310CE2" w:rsidP="007057F4">
      <w:pPr>
        <w:rPr>
          <w:rFonts w:asciiTheme="minorHAnsi" w:hAnsiTheme="minorHAnsi" w:cstheme="minorHAnsi"/>
        </w:rPr>
      </w:pPr>
      <w:r w:rsidRPr="006D3BEC">
        <w:rPr>
          <w:rFonts w:asciiTheme="minorHAnsi" w:hAnsiTheme="minorHAnsi" w:cstheme="minorHAnsi"/>
          <w:noProof/>
        </w:rPr>
        <w:drawing>
          <wp:anchor distT="0" distB="0" distL="114300" distR="114300" simplePos="0" relativeHeight="251650560" behindDoc="1" locked="0" layoutInCell="1" allowOverlap="1" wp14:anchorId="70F361DA" wp14:editId="2C816B16">
            <wp:simplePos x="0" y="0"/>
            <wp:positionH relativeFrom="column">
              <wp:posOffset>-398577</wp:posOffset>
            </wp:positionH>
            <wp:positionV relativeFrom="paragraph">
              <wp:posOffset>3240126</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4">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480724" w:rsidRPr="006D3BEC">
        <w:rPr>
          <w:rFonts w:asciiTheme="minorHAnsi" w:hAnsiTheme="minorHAnsi" w:cstheme="minorHAnsi"/>
          <w:noProof/>
        </w:rPr>
        <w:drawing>
          <wp:anchor distT="0" distB="0" distL="114300" distR="114300" simplePos="0" relativeHeight="251652608" behindDoc="1" locked="0" layoutInCell="1" allowOverlap="1" wp14:anchorId="2B851E92" wp14:editId="2AA9D9F5">
            <wp:simplePos x="0" y="0"/>
            <wp:positionH relativeFrom="column">
              <wp:posOffset>-6551295</wp:posOffset>
            </wp:positionH>
            <wp:positionV relativeFrom="paragraph">
              <wp:posOffset>3211830</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69015F" w:rsidRPr="006D3BEC">
        <w:rPr>
          <w:rFonts w:asciiTheme="minorHAnsi" w:hAnsiTheme="minorHAnsi" w:cstheme="minorHAnsi"/>
          <w:noProof/>
        </w:rPr>
        <mc:AlternateContent>
          <mc:Choice Requires="wps">
            <w:drawing>
              <wp:anchor distT="0" distB="0" distL="114300" distR="114300" simplePos="0" relativeHeight="251653632" behindDoc="1" locked="0" layoutInCell="1" allowOverlap="1" wp14:anchorId="745C24E7" wp14:editId="5DA7AD1B">
                <wp:simplePos x="0" y="0"/>
                <wp:positionH relativeFrom="page">
                  <wp:align>left</wp:align>
                </wp:positionH>
                <wp:positionV relativeFrom="paragraph">
                  <wp:posOffset>1685669</wp:posOffset>
                </wp:positionV>
                <wp:extent cx="7192010" cy="490855"/>
                <wp:effectExtent l="0" t="0" r="0" b="4445"/>
                <wp:wrapTight wrapText="bothSides">
                  <wp:wrapPolygon edited="0">
                    <wp:start x="172" y="0"/>
                    <wp:lineTo x="172" y="20957"/>
                    <wp:lineTo x="21398" y="20957"/>
                    <wp:lineTo x="21398" y="0"/>
                    <wp:lineTo x="172" y="0"/>
                  </wp:wrapPolygon>
                </wp:wrapTight>
                <wp:docPr id="8" name="Text Box 8"/>
                <wp:cNvGraphicFramePr/>
                <a:graphic xmlns:a="http://schemas.openxmlformats.org/drawingml/2006/main">
                  <a:graphicData uri="http://schemas.microsoft.com/office/word/2010/wordprocessingShape">
                    <wps:wsp>
                      <wps:cNvSpPr txBox="1"/>
                      <wps:spPr>
                        <a:xfrm>
                          <a:off x="0" y="0"/>
                          <a:ext cx="7192010" cy="491319"/>
                        </a:xfrm>
                        <a:prstGeom prst="rect">
                          <a:avLst/>
                        </a:prstGeom>
                        <a:noFill/>
                        <a:ln w="6350">
                          <a:noFill/>
                        </a:ln>
                      </wps:spPr>
                      <wps:txbx>
                        <w:txbxContent>
                          <w:p w14:paraId="3C263F8F" w14:textId="29282C41" w:rsidR="00FF074E" w:rsidRPr="00B013E3" w:rsidRDefault="00EF72F9" w:rsidP="00B013E3">
                            <w:pPr>
                              <w:rPr>
                                <w:b/>
                                <w:bCs/>
                                <w:sz w:val="56"/>
                                <w:szCs w:val="56"/>
                              </w:rPr>
                            </w:pPr>
                            <w:r>
                              <w:rPr>
                                <w:b/>
                                <w:bCs/>
                                <w:sz w:val="56"/>
                                <w:szCs w:val="56"/>
                              </w:rPr>
                              <w:t xml:space="preserve">Project Name </w:t>
                            </w:r>
                            <w:r w:rsidR="00B34933" w:rsidRPr="00B013E3">
                              <w:rPr>
                                <w:b/>
                                <w:bCs/>
                                <w:sz w:val="56"/>
                                <w:szCs w:val="56"/>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C24E7" id="Text Box 8" o:spid="_x0000_s1029" type="#_x0000_t202" style="position:absolute;margin-left:0;margin-top:132.75pt;width:566.3pt;height:38.65pt;z-index:-251662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" filled="f" stroked="f" strokeweight=".5pt">
                <v:textbox>
                  <w:txbxContent>
                    <w:p w14:paraId="3C263F8F" w14:textId="29282C41" w:rsidR="00FF074E" w:rsidRPr="00B013E3" w:rsidRDefault="00EF72F9" w:rsidP="00B013E3">
                      <w:pPr>
                        <w:rPr>
                          <w:b/>
                          <w:bCs/>
                          <w:sz w:val="56"/>
                          <w:szCs w:val="56"/>
                        </w:rPr>
                      </w:pPr>
                      <w:r>
                        <w:rPr>
                          <w:b/>
                          <w:bCs/>
                          <w:sz w:val="56"/>
                          <w:szCs w:val="56"/>
                        </w:rPr>
                        <w:t xml:space="preserve">Project Name </w:t>
                      </w:r>
                      <w:r w:rsidR="00B34933" w:rsidRPr="00B013E3">
                        <w:rPr>
                          <w:b/>
                          <w:bCs/>
                          <w:sz w:val="56"/>
                          <w:szCs w:val="56"/>
                        </w:rPr>
                        <w:t> </w:t>
                      </w:r>
                    </w:p>
                  </w:txbxContent>
                </v:textbox>
                <w10:wrap type="tight" anchorx="page"/>
              </v:shape>
            </w:pict>
          </mc:Fallback>
        </mc:AlternateContent>
      </w:r>
      <w:r w:rsidR="00067C92" w:rsidRPr="006D3BEC">
        <w:rPr>
          <w:rFonts w:asciiTheme="minorHAnsi" w:hAnsiTheme="minorHAnsi" w:cstheme="minorHAnsi"/>
          <w:noProof/>
        </w:rPr>
        <w:drawing>
          <wp:anchor distT="0" distB="0" distL="114300" distR="114300" simplePos="0" relativeHeight="251651584" behindDoc="1" locked="0" layoutInCell="1" allowOverlap="1" wp14:anchorId="7AB5F1AB" wp14:editId="5016F3FF">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8A3C95" w:rsidRPr="006D3BEC">
        <w:rPr>
          <w:rFonts w:asciiTheme="minorHAnsi" w:hAnsiTheme="minorHAnsi" w:cstheme="minorHAnsi"/>
        </w:rPr>
        <w:br w:type="page"/>
      </w:r>
    </w:p>
    <w:sdt>
      <w:sdtPr>
        <w:rPr>
          <w:rFonts w:asciiTheme="minorHAnsi" w:eastAsiaTheme="minorEastAsia" w:hAnsiTheme="minorHAnsi" w:cstheme="minorHAnsi"/>
          <w:b w:val="0"/>
          <w:bCs w:val="0"/>
          <w:caps w:val="0"/>
          <w:color w:val="auto"/>
          <w:sz w:val="28"/>
          <w:szCs w:val="22"/>
          <w:lang w:val="en-AU" w:eastAsia="en-GB"/>
        </w:rPr>
        <w:id w:val="1343897026"/>
        <w:docPartObj>
          <w:docPartGallery w:val="Table of Contents"/>
          <w:docPartUnique/>
        </w:docPartObj>
      </w:sdtPr>
      <w:sdtEndPr>
        <w:rPr>
          <w:rFonts w:eastAsia="Times New Roman"/>
          <w:noProof/>
          <w:sz w:val="24"/>
          <w:szCs w:val="24"/>
        </w:rPr>
      </w:sdtEndPr>
      <w:sdtContent>
        <w:p w14:paraId="68BC437A" w14:textId="77777777" w:rsidR="0004347E" w:rsidRPr="006D3BEC" w:rsidRDefault="0004347E">
          <w:pPr>
            <w:pStyle w:val="TOCHeading"/>
            <w:framePr w:wrap="around"/>
            <w:rPr>
              <w:rFonts w:asciiTheme="minorHAnsi" w:hAnsiTheme="minorHAnsi" w:cstheme="minorHAnsi"/>
            </w:rPr>
          </w:pPr>
          <w:r w:rsidRPr="006D3BEC">
            <w:rPr>
              <w:rFonts w:asciiTheme="minorHAnsi" w:hAnsiTheme="minorHAnsi" w:cstheme="minorHAnsi"/>
            </w:rPr>
            <w:t>Contents</w:t>
          </w:r>
        </w:p>
        <w:p w14:paraId="3351CE35" w14:textId="186C4F21" w:rsidR="009934E3" w:rsidRDefault="0004347E">
          <w:pPr>
            <w:pStyle w:val="TOC1"/>
            <w:rPr>
              <w:b w:val="0"/>
              <w:noProof/>
              <w:color w:val="auto"/>
              <w:sz w:val="22"/>
              <w:lang w:val="en-AU" w:eastAsia="en-AU"/>
            </w:rPr>
          </w:pPr>
          <w:r w:rsidRPr="006D3BEC">
            <w:rPr>
              <w:rFonts w:cstheme="minorHAnsi"/>
            </w:rPr>
            <w:fldChar w:fldCharType="begin"/>
          </w:r>
          <w:r w:rsidRPr="006D3BEC">
            <w:rPr>
              <w:rFonts w:cstheme="minorHAnsi"/>
            </w:rPr>
            <w:instrText xml:space="preserve"> TOC \o "1-3" \h \z \u </w:instrText>
          </w:r>
          <w:r w:rsidRPr="006D3BEC">
            <w:rPr>
              <w:rFonts w:cstheme="minorHAnsi"/>
            </w:rPr>
            <w:fldChar w:fldCharType="separate"/>
          </w:r>
          <w:hyperlink w:anchor="_Toc121394234" w:history="1">
            <w:r w:rsidR="009934E3" w:rsidRPr="00270BF8">
              <w:rPr>
                <w:rStyle w:val="Hyperlink"/>
                <w:rFonts w:cstheme="minorHAnsi"/>
                <w:noProof/>
              </w:rPr>
              <w:t>Introduction</w:t>
            </w:r>
            <w:r w:rsidR="009934E3">
              <w:rPr>
                <w:noProof/>
                <w:webHidden/>
              </w:rPr>
              <w:tab/>
            </w:r>
            <w:r w:rsidR="009934E3">
              <w:rPr>
                <w:noProof/>
                <w:webHidden/>
              </w:rPr>
              <w:fldChar w:fldCharType="begin"/>
            </w:r>
            <w:r w:rsidR="009934E3">
              <w:rPr>
                <w:noProof/>
                <w:webHidden/>
              </w:rPr>
              <w:instrText xml:space="preserve"> PAGEREF _Toc121394234 \h </w:instrText>
            </w:r>
            <w:r w:rsidR="009934E3">
              <w:rPr>
                <w:noProof/>
                <w:webHidden/>
              </w:rPr>
            </w:r>
            <w:r w:rsidR="009934E3">
              <w:rPr>
                <w:noProof/>
                <w:webHidden/>
              </w:rPr>
              <w:fldChar w:fldCharType="separate"/>
            </w:r>
            <w:r w:rsidR="009934E3">
              <w:rPr>
                <w:noProof/>
                <w:webHidden/>
              </w:rPr>
              <w:t>3</w:t>
            </w:r>
            <w:r w:rsidR="009934E3">
              <w:rPr>
                <w:noProof/>
                <w:webHidden/>
              </w:rPr>
              <w:fldChar w:fldCharType="end"/>
            </w:r>
          </w:hyperlink>
        </w:p>
        <w:p w14:paraId="6460A07E" w14:textId="405A7A55" w:rsidR="009934E3" w:rsidRDefault="009934E3">
          <w:pPr>
            <w:pStyle w:val="TOC1"/>
            <w:rPr>
              <w:b w:val="0"/>
              <w:noProof/>
              <w:color w:val="auto"/>
              <w:sz w:val="22"/>
              <w:lang w:val="en-AU" w:eastAsia="en-AU"/>
            </w:rPr>
          </w:pPr>
          <w:hyperlink w:anchor="_Toc121394235" w:history="1">
            <w:r w:rsidRPr="00270BF8">
              <w:rPr>
                <w:rStyle w:val="Hyperlink"/>
                <w:rFonts w:cstheme="minorHAnsi"/>
                <w:noProof/>
              </w:rPr>
              <w:t>Describe your scenario</w:t>
            </w:r>
            <w:r>
              <w:rPr>
                <w:noProof/>
                <w:webHidden/>
              </w:rPr>
              <w:tab/>
            </w:r>
            <w:r>
              <w:rPr>
                <w:noProof/>
                <w:webHidden/>
              </w:rPr>
              <w:fldChar w:fldCharType="begin"/>
            </w:r>
            <w:r>
              <w:rPr>
                <w:noProof/>
                <w:webHidden/>
              </w:rPr>
              <w:instrText xml:space="preserve"> PAGEREF _Toc121394235 \h </w:instrText>
            </w:r>
            <w:r>
              <w:rPr>
                <w:noProof/>
                <w:webHidden/>
              </w:rPr>
            </w:r>
            <w:r>
              <w:rPr>
                <w:noProof/>
                <w:webHidden/>
              </w:rPr>
              <w:fldChar w:fldCharType="separate"/>
            </w:r>
            <w:r>
              <w:rPr>
                <w:noProof/>
                <w:webHidden/>
              </w:rPr>
              <w:t>3</w:t>
            </w:r>
            <w:r>
              <w:rPr>
                <w:noProof/>
                <w:webHidden/>
              </w:rPr>
              <w:fldChar w:fldCharType="end"/>
            </w:r>
          </w:hyperlink>
        </w:p>
        <w:p w14:paraId="69F9E86C" w14:textId="6FB68160" w:rsidR="009934E3" w:rsidRDefault="009934E3">
          <w:pPr>
            <w:pStyle w:val="TOC1"/>
            <w:rPr>
              <w:b w:val="0"/>
              <w:noProof/>
              <w:color w:val="auto"/>
              <w:sz w:val="22"/>
              <w:lang w:val="en-AU" w:eastAsia="en-AU"/>
            </w:rPr>
          </w:pPr>
          <w:hyperlink w:anchor="_Toc121394236" w:history="1">
            <w:r w:rsidRPr="00270BF8">
              <w:rPr>
                <w:rStyle w:val="Hyperlink"/>
                <w:rFonts w:cstheme="minorHAnsi"/>
                <w:noProof/>
              </w:rPr>
              <w:t>Contract Appraisal</w:t>
            </w:r>
            <w:r>
              <w:rPr>
                <w:noProof/>
                <w:webHidden/>
              </w:rPr>
              <w:tab/>
            </w:r>
            <w:r>
              <w:rPr>
                <w:noProof/>
                <w:webHidden/>
              </w:rPr>
              <w:fldChar w:fldCharType="begin"/>
            </w:r>
            <w:r>
              <w:rPr>
                <w:noProof/>
                <w:webHidden/>
              </w:rPr>
              <w:instrText xml:space="preserve"> PAGEREF _Toc121394236 \h </w:instrText>
            </w:r>
            <w:r>
              <w:rPr>
                <w:noProof/>
                <w:webHidden/>
              </w:rPr>
            </w:r>
            <w:r>
              <w:rPr>
                <w:noProof/>
                <w:webHidden/>
              </w:rPr>
              <w:fldChar w:fldCharType="separate"/>
            </w:r>
            <w:r>
              <w:rPr>
                <w:noProof/>
                <w:webHidden/>
              </w:rPr>
              <w:t>4</w:t>
            </w:r>
            <w:r>
              <w:rPr>
                <w:noProof/>
                <w:webHidden/>
              </w:rPr>
              <w:fldChar w:fldCharType="end"/>
            </w:r>
          </w:hyperlink>
        </w:p>
        <w:p w14:paraId="33567198" w14:textId="60196F6E" w:rsidR="009934E3" w:rsidRDefault="009934E3">
          <w:pPr>
            <w:pStyle w:val="TOC3"/>
            <w:tabs>
              <w:tab w:val="right" w:leader="dot" w:pos="9926"/>
            </w:tabs>
            <w:rPr>
              <w:b w:val="0"/>
              <w:noProof/>
              <w:color w:val="auto"/>
              <w:sz w:val="22"/>
              <w:lang w:val="en-AU" w:eastAsia="en-AU"/>
            </w:rPr>
          </w:pPr>
          <w:hyperlink w:anchor="_Toc121394237" w:history="1">
            <w:r w:rsidRPr="00270BF8">
              <w:rPr>
                <w:rStyle w:val="Hyperlink"/>
                <w:rFonts w:cstheme="minorHAnsi"/>
                <w:noProof/>
              </w:rPr>
              <w:t>List the unusual aspects of construction, materials, or penalties that will be used</w:t>
            </w:r>
            <w:r>
              <w:rPr>
                <w:noProof/>
                <w:webHidden/>
              </w:rPr>
              <w:tab/>
            </w:r>
            <w:r>
              <w:rPr>
                <w:noProof/>
                <w:webHidden/>
              </w:rPr>
              <w:fldChar w:fldCharType="begin"/>
            </w:r>
            <w:r>
              <w:rPr>
                <w:noProof/>
                <w:webHidden/>
              </w:rPr>
              <w:instrText xml:space="preserve"> PAGEREF _Toc121394237 \h </w:instrText>
            </w:r>
            <w:r>
              <w:rPr>
                <w:noProof/>
                <w:webHidden/>
              </w:rPr>
            </w:r>
            <w:r>
              <w:rPr>
                <w:noProof/>
                <w:webHidden/>
              </w:rPr>
              <w:fldChar w:fldCharType="separate"/>
            </w:r>
            <w:r>
              <w:rPr>
                <w:noProof/>
                <w:webHidden/>
              </w:rPr>
              <w:t>4</w:t>
            </w:r>
            <w:r>
              <w:rPr>
                <w:noProof/>
                <w:webHidden/>
              </w:rPr>
              <w:fldChar w:fldCharType="end"/>
            </w:r>
          </w:hyperlink>
        </w:p>
        <w:p w14:paraId="16509F73" w14:textId="13201D5E" w:rsidR="009934E3" w:rsidRDefault="009934E3">
          <w:pPr>
            <w:pStyle w:val="TOC3"/>
            <w:tabs>
              <w:tab w:val="right" w:leader="dot" w:pos="9926"/>
            </w:tabs>
            <w:rPr>
              <w:b w:val="0"/>
              <w:noProof/>
              <w:color w:val="auto"/>
              <w:sz w:val="22"/>
              <w:lang w:val="en-AU" w:eastAsia="en-AU"/>
            </w:rPr>
          </w:pPr>
          <w:hyperlink w:anchor="_Toc121394238" w:history="1">
            <w:r w:rsidRPr="00270BF8">
              <w:rPr>
                <w:rStyle w:val="Hyperlink"/>
                <w:rFonts w:cstheme="minorHAnsi"/>
                <w:noProof/>
              </w:rPr>
              <w:t>Make a list of subcontractors that will be required to complete this job and how you would determine their availability.</w:t>
            </w:r>
            <w:r>
              <w:rPr>
                <w:noProof/>
                <w:webHidden/>
              </w:rPr>
              <w:tab/>
            </w:r>
            <w:r>
              <w:rPr>
                <w:noProof/>
                <w:webHidden/>
              </w:rPr>
              <w:fldChar w:fldCharType="begin"/>
            </w:r>
            <w:r>
              <w:rPr>
                <w:noProof/>
                <w:webHidden/>
              </w:rPr>
              <w:instrText xml:space="preserve"> PAGEREF _Toc121394238 \h </w:instrText>
            </w:r>
            <w:r>
              <w:rPr>
                <w:noProof/>
                <w:webHidden/>
              </w:rPr>
            </w:r>
            <w:r>
              <w:rPr>
                <w:noProof/>
                <w:webHidden/>
              </w:rPr>
              <w:fldChar w:fldCharType="separate"/>
            </w:r>
            <w:r>
              <w:rPr>
                <w:noProof/>
                <w:webHidden/>
              </w:rPr>
              <w:t>5</w:t>
            </w:r>
            <w:r>
              <w:rPr>
                <w:noProof/>
                <w:webHidden/>
              </w:rPr>
              <w:fldChar w:fldCharType="end"/>
            </w:r>
          </w:hyperlink>
        </w:p>
        <w:p w14:paraId="2E01C057" w14:textId="3C81D81D" w:rsidR="009934E3" w:rsidRDefault="009934E3">
          <w:pPr>
            <w:pStyle w:val="TOC3"/>
            <w:tabs>
              <w:tab w:val="right" w:leader="dot" w:pos="9926"/>
            </w:tabs>
            <w:rPr>
              <w:b w:val="0"/>
              <w:noProof/>
              <w:color w:val="auto"/>
              <w:sz w:val="22"/>
              <w:lang w:val="en-AU" w:eastAsia="en-AU"/>
            </w:rPr>
          </w:pPr>
          <w:hyperlink w:anchor="_Toc121394239" w:history="1">
            <w:r w:rsidRPr="00270BF8">
              <w:rPr>
                <w:rStyle w:val="Hyperlink"/>
                <w:rFonts w:cstheme="minorHAnsi"/>
                <w:noProof/>
              </w:rPr>
              <w:t>How you would confirm materials suitability and availability</w:t>
            </w:r>
            <w:r>
              <w:rPr>
                <w:noProof/>
                <w:webHidden/>
              </w:rPr>
              <w:tab/>
            </w:r>
            <w:r>
              <w:rPr>
                <w:noProof/>
                <w:webHidden/>
              </w:rPr>
              <w:fldChar w:fldCharType="begin"/>
            </w:r>
            <w:r>
              <w:rPr>
                <w:noProof/>
                <w:webHidden/>
              </w:rPr>
              <w:instrText xml:space="preserve"> PAGEREF _Toc121394239 \h </w:instrText>
            </w:r>
            <w:r>
              <w:rPr>
                <w:noProof/>
                <w:webHidden/>
              </w:rPr>
            </w:r>
            <w:r>
              <w:rPr>
                <w:noProof/>
                <w:webHidden/>
              </w:rPr>
              <w:fldChar w:fldCharType="separate"/>
            </w:r>
            <w:r>
              <w:rPr>
                <w:noProof/>
                <w:webHidden/>
              </w:rPr>
              <w:t>6</w:t>
            </w:r>
            <w:r>
              <w:rPr>
                <w:noProof/>
                <w:webHidden/>
              </w:rPr>
              <w:fldChar w:fldCharType="end"/>
            </w:r>
          </w:hyperlink>
        </w:p>
        <w:p w14:paraId="143CA0FA" w14:textId="309FC73E" w:rsidR="009934E3" w:rsidRDefault="009934E3">
          <w:pPr>
            <w:pStyle w:val="TOC3"/>
            <w:tabs>
              <w:tab w:val="right" w:leader="dot" w:pos="9926"/>
            </w:tabs>
            <w:rPr>
              <w:b w:val="0"/>
              <w:noProof/>
              <w:color w:val="auto"/>
              <w:sz w:val="22"/>
              <w:lang w:val="en-AU" w:eastAsia="en-AU"/>
            </w:rPr>
          </w:pPr>
          <w:hyperlink w:anchor="_Toc121394240" w:history="1">
            <w:r w:rsidRPr="00270BF8">
              <w:rPr>
                <w:rStyle w:val="Hyperlink"/>
                <w:rFonts w:cstheme="minorHAnsi"/>
                <w:noProof/>
              </w:rPr>
              <w:t>Explain the process of organising site access including plant requirements and access</w:t>
            </w:r>
            <w:r>
              <w:rPr>
                <w:noProof/>
                <w:webHidden/>
              </w:rPr>
              <w:tab/>
            </w:r>
            <w:r>
              <w:rPr>
                <w:noProof/>
                <w:webHidden/>
              </w:rPr>
              <w:fldChar w:fldCharType="begin"/>
            </w:r>
            <w:r>
              <w:rPr>
                <w:noProof/>
                <w:webHidden/>
              </w:rPr>
              <w:instrText xml:space="preserve"> PAGEREF _Toc121394240 \h </w:instrText>
            </w:r>
            <w:r>
              <w:rPr>
                <w:noProof/>
                <w:webHidden/>
              </w:rPr>
            </w:r>
            <w:r>
              <w:rPr>
                <w:noProof/>
                <w:webHidden/>
              </w:rPr>
              <w:fldChar w:fldCharType="separate"/>
            </w:r>
            <w:r>
              <w:rPr>
                <w:noProof/>
                <w:webHidden/>
              </w:rPr>
              <w:t>7</w:t>
            </w:r>
            <w:r>
              <w:rPr>
                <w:noProof/>
                <w:webHidden/>
              </w:rPr>
              <w:fldChar w:fldCharType="end"/>
            </w:r>
          </w:hyperlink>
        </w:p>
        <w:p w14:paraId="74F8425A" w14:textId="01747A4B" w:rsidR="009934E3" w:rsidRDefault="009934E3">
          <w:pPr>
            <w:pStyle w:val="TOC3"/>
            <w:tabs>
              <w:tab w:val="right" w:leader="dot" w:pos="9926"/>
            </w:tabs>
            <w:rPr>
              <w:b w:val="0"/>
              <w:noProof/>
              <w:color w:val="auto"/>
              <w:sz w:val="22"/>
              <w:lang w:val="en-AU" w:eastAsia="en-AU"/>
            </w:rPr>
          </w:pPr>
          <w:hyperlink w:anchor="_Toc121394241" w:history="1">
            <w:r w:rsidRPr="00270BF8">
              <w:rPr>
                <w:rStyle w:val="Hyperlink"/>
                <w:rFonts w:cstheme="minorHAnsi"/>
                <w:noProof/>
              </w:rPr>
              <w:t>Draft a checklist that includes the documentation that will need to be prepared and lodged</w:t>
            </w:r>
            <w:r>
              <w:rPr>
                <w:noProof/>
                <w:webHidden/>
              </w:rPr>
              <w:tab/>
            </w:r>
            <w:r>
              <w:rPr>
                <w:noProof/>
                <w:webHidden/>
              </w:rPr>
              <w:fldChar w:fldCharType="begin"/>
            </w:r>
            <w:r>
              <w:rPr>
                <w:noProof/>
                <w:webHidden/>
              </w:rPr>
              <w:instrText xml:space="preserve"> PAGEREF _Toc121394241 \h </w:instrText>
            </w:r>
            <w:r>
              <w:rPr>
                <w:noProof/>
                <w:webHidden/>
              </w:rPr>
            </w:r>
            <w:r>
              <w:rPr>
                <w:noProof/>
                <w:webHidden/>
              </w:rPr>
              <w:fldChar w:fldCharType="separate"/>
            </w:r>
            <w:r>
              <w:rPr>
                <w:noProof/>
                <w:webHidden/>
              </w:rPr>
              <w:t>8</w:t>
            </w:r>
            <w:r>
              <w:rPr>
                <w:noProof/>
                <w:webHidden/>
              </w:rPr>
              <w:fldChar w:fldCharType="end"/>
            </w:r>
          </w:hyperlink>
        </w:p>
        <w:p w14:paraId="731664FD" w14:textId="393183EB" w:rsidR="009934E3" w:rsidRDefault="009934E3">
          <w:pPr>
            <w:pStyle w:val="TOC3"/>
            <w:tabs>
              <w:tab w:val="right" w:leader="dot" w:pos="9926"/>
            </w:tabs>
            <w:rPr>
              <w:b w:val="0"/>
              <w:noProof/>
              <w:color w:val="auto"/>
              <w:sz w:val="22"/>
              <w:lang w:val="en-AU" w:eastAsia="en-AU"/>
            </w:rPr>
          </w:pPr>
          <w:hyperlink w:anchor="_Toc121394242" w:history="1">
            <w:r w:rsidRPr="00270BF8">
              <w:rPr>
                <w:rStyle w:val="Hyperlink"/>
                <w:rFonts w:cstheme="minorHAnsi"/>
                <w:noProof/>
              </w:rPr>
              <w:t>Draft a policy that will be used to control and record deliveries to the site</w:t>
            </w:r>
            <w:r>
              <w:rPr>
                <w:noProof/>
                <w:webHidden/>
              </w:rPr>
              <w:tab/>
            </w:r>
            <w:r>
              <w:rPr>
                <w:noProof/>
                <w:webHidden/>
              </w:rPr>
              <w:fldChar w:fldCharType="begin"/>
            </w:r>
            <w:r>
              <w:rPr>
                <w:noProof/>
                <w:webHidden/>
              </w:rPr>
              <w:instrText xml:space="preserve"> PAGEREF _Toc121394242 \h </w:instrText>
            </w:r>
            <w:r>
              <w:rPr>
                <w:noProof/>
                <w:webHidden/>
              </w:rPr>
            </w:r>
            <w:r>
              <w:rPr>
                <w:noProof/>
                <w:webHidden/>
              </w:rPr>
              <w:fldChar w:fldCharType="separate"/>
            </w:r>
            <w:r>
              <w:rPr>
                <w:noProof/>
                <w:webHidden/>
              </w:rPr>
              <w:t>9</w:t>
            </w:r>
            <w:r>
              <w:rPr>
                <w:noProof/>
                <w:webHidden/>
              </w:rPr>
              <w:fldChar w:fldCharType="end"/>
            </w:r>
          </w:hyperlink>
        </w:p>
        <w:p w14:paraId="3D2D2623" w14:textId="464C0571" w:rsidR="009934E3" w:rsidRDefault="009934E3">
          <w:pPr>
            <w:pStyle w:val="TOC3"/>
            <w:tabs>
              <w:tab w:val="right" w:leader="dot" w:pos="9926"/>
            </w:tabs>
            <w:rPr>
              <w:b w:val="0"/>
              <w:noProof/>
              <w:color w:val="auto"/>
              <w:sz w:val="22"/>
              <w:lang w:val="en-AU" w:eastAsia="en-AU"/>
            </w:rPr>
          </w:pPr>
          <w:hyperlink w:anchor="_Toc121394243" w:history="1">
            <w:r w:rsidRPr="00270BF8">
              <w:rPr>
                <w:rStyle w:val="Hyperlink"/>
                <w:rFonts w:cstheme="minorHAnsi"/>
                <w:noProof/>
              </w:rPr>
              <w:t>Delivery Control Policy</w:t>
            </w:r>
            <w:r>
              <w:rPr>
                <w:noProof/>
                <w:webHidden/>
              </w:rPr>
              <w:tab/>
            </w:r>
            <w:r>
              <w:rPr>
                <w:noProof/>
                <w:webHidden/>
              </w:rPr>
              <w:fldChar w:fldCharType="begin"/>
            </w:r>
            <w:r>
              <w:rPr>
                <w:noProof/>
                <w:webHidden/>
              </w:rPr>
              <w:instrText xml:space="preserve"> PAGEREF _Toc121394243 \h </w:instrText>
            </w:r>
            <w:r>
              <w:rPr>
                <w:noProof/>
                <w:webHidden/>
              </w:rPr>
            </w:r>
            <w:r>
              <w:rPr>
                <w:noProof/>
                <w:webHidden/>
              </w:rPr>
              <w:fldChar w:fldCharType="separate"/>
            </w:r>
            <w:r>
              <w:rPr>
                <w:noProof/>
                <w:webHidden/>
              </w:rPr>
              <w:t>9</w:t>
            </w:r>
            <w:r>
              <w:rPr>
                <w:noProof/>
                <w:webHidden/>
              </w:rPr>
              <w:fldChar w:fldCharType="end"/>
            </w:r>
          </w:hyperlink>
        </w:p>
        <w:p w14:paraId="081CD9AC" w14:textId="505308D9" w:rsidR="009934E3" w:rsidRDefault="009934E3">
          <w:pPr>
            <w:pStyle w:val="TOC3"/>
            <w:tabs>
              <w:tab w:val="right" w:leader="dot" w:pos="9926"/>
            </w:tabs>
            <w:rPr>
              <w:b w:val="0"/>
              <w:noProof/>
              <w:color w:val="auto"/>
              <w:sz w:val="22"/>
              <w:lang w:val="en-AU" w:eastAsia="en-AU"/>
            </w:rPr>
          </w:pPr>
          <w:hyperlink w:anchor="_Toc121394244" w:history="1">
            <w:r w:rsidRPr="00270BF8">
              <w:rPr>
                <w:rStyle w:val="Hyperlink"/>
                <w:rFonts w:cstheme="minorHAnsi"/>
                <w:noProof/>
              </w:rPr>
              <w:t>Delivery recording Policy</w:t>
            </w:r>
            <w:r>
              <w:rPr>
                <w:noProof/>
                <w:webHidden/>
              </w:rPr>
              <w:tab/>
            </w:r>
            <w:r>
              <w:rPr>
                <w:noProof/>
                <w:webHidden/>
              </w:rPr>
              <w:fldChar w:fldCharType="begin"/>
            </w:r>
            <w:r>
              <w:rPr>
                <w:noProof/>
                <w:webHidden/>
              </w:rPr>
              <w:instrText xml:space="preserve"> PAGEREF _Toc121394244 \h </w:instrText>
            </w:r>
            <w:r>
              <w:rPr>
                <w:noProof/>
                <w:webHidden/>
              </w:rPr>
            </w:r>
            <w:r>
              <w:rPr>
                <w:noProof/>
                <w:webHidden/>
              </w:rPr>
              <w:fldChar w:fldCharType="separate"/>
            </w:r>
            <w:r>
              <w:rPr>
                <w:noProof/>
                <w:webHidden/>
              </w:rPr>
              <w:t>9</w:t>
            </w:r>
            <w:r>
              <w:rPr>
                <w:noProof/>
                <w:webHidden/>
              </w:rPr>
              <w:fldChar w:fldCharType="end"/>
            </w:r>
          </w:hyperlink>
        </w:p>
        <w:p w14:paraId="55D73D80" w14:textId="6AA5AD7B" w:rsidR="009934E3" w:rsidRDefault="009934E3">
          <w:pPr>
            <w:pStyle w:val="TOC3"/>
            <w:tabs>
              <w:tab w:val="right" w:leader="dot" w:pos="9926"/>
            </w:tabs>
            <w:rPr>
              <w:b w:val="0"/>
              <w:noProof/>
              <w:color w:val="auto"/>
              <w:sz w:val="22"/>
              <w:lang w:val="en-AU" w:eastAsia="en-AU"/>
            </w:rPr>
          </w:pPr>
          <w:hyperlink w:anchor="_Toc121394245" w:history="1">
            <w:r w:rsidRPr="00270BF8">
              <w:rPr>
                <w:rStyle w:val="Hyperlink"/>
                <w:rFonts w:cstheme="minorHAnsi"/>
                <w:noProof/>
              </w:rPr>
              <w:t>Describe the process of completing condition reports and sending copies to adjacent owners that will be implemented</w:t>
            </w:r>
            <w:r>
              <w:rPr>
                <w:noProof/>
                <w:webHidden/>
              </w:rPr>
              <w:tab/>
            </w:r>
            <w:r>
              <w:rPr>
                <w:noProof/>
                <w:webHidden/>
              </w:rPr>
              <w:fldChar w:fldCharType="begin"/>
            </w:r>
            <w:r>
              <w:rPr>
                <w:noProof/>
                <w:webHidden/>
              </w:rPr>
              <w:instrText xml:space="preserve"> PAGEREF _Toc121394245 \h </w:instrText>
            </w:r>
            <w:r>
              <w:rPr>
                <w:noProof/>
                <w:webHidden/>
              </w:rPr>
            </w:r>
            <w:r>
              <w:rPr>
                <w:noProof/>
                <w:webHidden/>
              </w:rPr>
              <w:fldChar w:fldCharType="separate"/>
            </w:r>
            <w:r>
              <w:rPr>
                <w:noProof/>
                <w:webHidden/>
              </w:rPr>
              <w:t>10</w:t>
            </w:r>
            <w:r>
              <w:rPr>
                <w:noProof/>
                <w:webHidden/>
              </w:rPr>
              <w:fldChar w:fldCharType="end"/>
            </w:r>
          </w:hyperlink>
        </w:p>
        <w:p w14:paraId="3D5F432C" w14:textId="74FFBDF0" w:rsidR="009934E3" w:rsidRDefault="009934E3">
          <w:pPr>
            <w:pStyle w:val="TOC3"/>
            <w:tabs>
              <w:tab w:val="right" w:leader="dot" w:pos="9926"/>
            </w:tabs>
            <w:rPr>
              <w:b w:val="0"/>
              <w:noProof/>
              <w:color w:val="auto"/>
              <w:sz w:val="22"/>
              <w:lang w:val="en-AU" w:eastAsia="en-AU"/>
            </w:rPr>
          </w:pPr>
          <w:hyperlink w:anchor="_Toc121394246" w:history="1">
            <w:r w:rsidRPr="00270BF8">
              <w:rPr>
                <w:rStyle w:val="Hyperlink"/>
                <w:rFonts w:cstheme="minorHAnsi"/>
                <w:noProof/>
              </w:rPr>
              <w:t>Complete a Form 7 Protection Works Notice (or equivalent for other states or territories)</w:t>
            </w:r>
            <w:r>
              <w:rPr>
                <w:noProof/>
                <w:webHidden/>
              </w:rPr>
              <w:tab/>
            </w:r>
            <w:r>
              <w:rPr>
                <w:noProof/>
                <w:webHidden/>
              </w:rPr>
              <w:fldChar w:fldCharType="begin"/>
            </w:r>
            <w:r>
              <w:rPr>
                <w:noProof/>
                <w:webHidden/>
              </w:rPr>
              <w:instrText xml:space="preserve"> PAGEREF _Toc121394246 \h </w:instrText>
            </w:r>
            <w:r>
              <w:rPr>
                <w:noProof/>
                <w:webHidden/>
              </w:rPr>
            </w:r>
            <w:r>
              <w:rPr>
                <w:noProof/>
                <w:webHidden/>
              </w:rPr>
              <w:fldChar w:fldCharType="separate"/>
            </w:r>
            <w:r>
              <w:rPr>
                <w:noProof/>
                <w:webHidden/>
              </w:rPr>
              <w:t>11</w:t>
            </w:r>
            <w:r>
              <w:rPr>
                <w:noProof/>
                <w:webHidden/>
              </w:rPr>
              <w:fldChar w:fldCharType="end"/>
            </w:r>
          </w:hyperlink>
        </w:p>
        <w:p w14:paraId="0AA0C980" w14:textId="4D50FDBB" w:rsidR="009934E3" w:rsidRDefault="009934E3">
          <w:pPr>
            <w:pStyle w:val="TOC3"/>
            <w:tabs>
              <w:tab w:val="right" w:leader="dot" w:pos="9926"/>
            </w:tabs>
            <w:rPr>
              <w:b w:val="0"/>
              <w:noProof/>
              <w:color w:val="auto"/>
              <w:sz w:val="22"/>
              <w:lang w:val="en-AU" w:eastAsia="en-AU"/>
            </w:rPr>
          </w:pPr>
          <w:hyperlink w:anchor="_Toc121394247" w:history="1">
            <w:r w:rsidRPr="00270BF8">
              <w:rPr>
                <w:rStyle w:val="Hyperlink"/>
                <w:rFonts w:cstheme="minorHAnsi"/>
                <w:noProof/>
              </w:rPr>
              <w:t>Conclusion</w:t>
            </w:r>
            <w:r>
              <w:rPr>
                <w:noProof/>
                <w:webHidden/>
              </w:rPr>
              <w:tab/>
            </w:r>
            <w:r>
              <w:rPr>
                <w:noProof/>
                <w:webHidden/>
              </w:rPr>
              <w:fldChar w:fldCharType="begin"/>
            </w:r>
            <w:r>
              <w:rPr>
                <w:noProof/>
                <w:webHidden/>
              </w:rPr>
              <w:instrText xml:space="preserve"> PAGEREF _Toc121394247 \h </w:instrText>
            </w:r>
            <w:r>
              <w:rPr>
                <w:noProof/>
                <w:webHidden/>
              </w:rPr>
            </w:r>
            <w:r>
              <w:rPr>
                <w:noProof/>
                <w:webHidden/>
              </w:rPr>
              <w:fldChar w:fldCharType="separate"/>
            </w:r>
            <w:r>
              <w:rPr>
                <w:noProof/>
                <w:webHidden/>
              </w:rPr>
              <w:t>14</w:t>
            </w:r>
            <w:r>
              <w:rPr>
                <w:noProof/>
                <w:webHidden/>
              </w:rPr>
              <w:fldChar w:fldCharType="end"/>
            </w:r>
          </w:hyperlink>
        </w:p>
        <w:p w14:paraId="558C5BA8" w14:textId="555EF729" w:rsidR="0004347E" w:rsidRPr="006D3BEC" w:rsidRDefault="0004347E">
          <w:pPr>
            <w:rPr>
              <w:rFonts w:asciiTheme="minorHAnsi" w:hAnsiTheme="minorHAnsi" w:cstheme="minorHAnsi"/>
            </w:rPr>
          </w:pPr>
          <w:r w:rsidRPr="006D3BEC">
            <w:rPr>
              <w:rFonts w:asciiTheme="minorHAnsi" w:hAnsiTheme="minorHAnsi" w:cstheme="minorHAnsi"/>
              <w:bCs/>
              <w:noProof/>
            </w:rPr>
            <w:fldChar w:fldCharType="end"/>
          </w:r>
        </w:p>
      </w:sdtContent>
    </w:sdt>
    <w:p w14:paraId="04A52310" w14:textId="77777777" w:rsidR="0004347E" w:rsidRPr="006D3BEC" w:rsidRDefault="0004347E" w:rsidP="00F712A1">
      <w:pPr>
        <w:rPr>
          <w:rFonts w:asciiTheme="minorHAnsi" w:hAnsiTheme="minorHAnsi" w:cstheme="minorHAnsi"/>
        </w:rPr>
      </w:pPr>
    </w:p>
    <w:p w14:paraId="4E3EC6EC" w14:textId="77777777" w:rsidR="0004347E" w:rsidRPr="006D3BEC" w:rsidRDefault="0004347E" w:rsidP="00F712A1">
      <w:pPr>
        <w:rPr>
          <w:rFonts w:asciiTheme="minorHAnsi" w:hAnsiTheme="minorHAnsi" w:cstheme="minorHAnsi"/>
        </w:rPr>
      </w:pPr>
    </w:p>
    <w:p w14:paraId="596228B8" w14:textId="77777777" w:rsidR="0004347E" w:rsidRPr="006D3BEC" w:rsidRDefault="0004347E" w:rsidP="00F712A1">
      <w:pPr>
        <w:rPr>
          <w:rFonts w:asciiTheme="minorHAnsi" w:hAnsiTheme="minorHAnsi" w:cstheme="minorHAnsi"/>
        </w:rPr>
      </w:pPr>
    </w:p>
    <w:p w14:paraId="25C104A5" w14:textId="77777777" w:rsidR="001670A7" w:rsidRPr="006D3BEC" w:rsidRDefault="001670A7">
      <w:pPr>
        <w:pStyle w:val="TOC3"/>
        <w:ind w:left="446"/>
        <w:rPr>
          <w:rFonts w:cstheme="minorHAnsi"/>
        </w:rPr>
      </w:pPr>
    </w:p>
    <w:p w14:paraId="78DBF3B2" w14:textId="77777777" w:rsidR="001429EE" w:rsidRPr="006D3BEC" w:rsidRDefault="001429EE" w:rsidP="001429EE">
      <w:pPr>
        <w:rPr>
          <w:rFonts w:asciiTheme="minorHAnsi" w:hAnsiTheme="minorHAnsi" w:cstheme="minorHAnsi"/>
        </w:rPr>
      </w:pPr>
    </w:p>
    <w:p w14:paraId="2920F7FD" w14:textId="252C3F77" w:rsidR="001429EE" w:rsidRPr="006D3BEC" w:rsidRDefault="001429EE" w:rsidP="001429EE">
      <w:pPr>
        <w:rPr>
          <w:rFonts w:asciiTheme="minorHAnsi" w:hAnsiTheme="minorHAnsi" w:cstheme="minorHAnsi"/>
        </w:rPr>
      </w:pPr>
    </w:p>
    <w:p w14:paraId="2D8B8123" w14:textId="5BE5EB70" w:rsidR="00237D19" w:rsidRPr="006D3BEC" w:rsidRDefault="00237D19" w:rsidP="001429EE">
      <w:pPr>
        <w:rPr>
          <w:rFonts w:asciiTheme="minorHAnsi" w:hAnsiTheme="minorHAnsi" w:cstheme="minorHAnsi"/>
        </w:rPr>
      </w:pPr>
    </w:p>
    <w:p w14:paraId="1E860BB8" w14:textId="77777777" w:rsidR="00237D19" w:rsidRPr="006D3BEC" w:rsidRDefault="00237D19" w:rsidP="001429EE">
      <w:pPr>
        <w:rPr>
          <w:rFonts w:asciiTheme="minorHAnsi" w:hAnsiTheme="minorHAnsi" w:cstheme="minorHAnsi"/>
        </w:rPr>
      </w:pPr>
    </w:p>
    <w:p w14:paraId="70D6765B" w14:textId="77777777" w:rsidR="001429EE" w:rsidRPr="006D3BEC" w:rsidRDefault="001429EE" w:rsidP="001429EE">
      <w:pPr>
        <w:rPr>
          <w:rFonts w:asciiTheme="minorHAnsi" w:hAnsiTheme="minorHAnsi" w:cstheme="minorHAnsi"/>
        </w:rPr>
      </w:pPr>
    </w:p>
    <w:p w14:paraId="6E876BE7" w14:textId="77777777" w:rsidR="001429EE" w:rsidRPr="006D3BEC" w:rsidRDefault="001429EE" w:rsidP="001429EE">
      <w:pPr>
        <w:rPr>
          <w:rFonts w:asciiTheme="minorHAnsi" w:hAnsiTheme="minorHAnsi" w:cstheme="minorHAnsi"/>
        </w:rPr>
      </w:pPr>
    </w:p>
    <w:p w14:paraId="35BC898E" w14:textId="77777777" w:rsidR="001429EE" w:rsidRPr="006D3BEC" w:rsidRDefault="001429EE" w:rsidP="001429EE">
      <w:pPr>
        <w:rPr>
          <w:rFonts w:asciiTheme="minorHAnsi" w:hAnsiTheme="minorHAnsi" w:cstheme="minorHAnsi"/>
        </w:rPr>
      </w:pPr>
    </w:p>
    <w:tbl>
      <w:tblPr>
        <w:tblStyle w:val="TableGrid"/>
        <w:tblW w:w="9684" w:type="dxa"/>
        <w:tblInd w:w="-289" w:type="dxa"/>
        <w:tblLayout w:type="fixed"/>
        <w:tblLook w:val="04A0" w:firstRow="1" w:lastRow="0" w:firstColumn="1" w:lastColumn="0" w:noHBand="0" w:noVBand="1"/>
      </w:tblPr>
      <w:tblGrid>
        <w:gridCol w:w="1882"/>
        <w:gridCol w:w="7802"/>
      </w:tblGrid>
      <w:tr w:rsidR="001429EE" w:rsidRPr="006D3BEC" w14:paraId="21FA253C" w14:textId="77777777" w:rsidTr="000456D5">
        <w:trPr>
          <w:trHeight w:val="626"/>
        </w:trPr>
        <w:tc>
          <w:tcPr>
            <w:tcW w:w="9684" w:type="dxa"/>
            <w:gridSpan w:val="2"/>
            <w:shd w:val="clear" w:color="auto" w:fill="0A3650"/>
          </w:tcPr>
          <w:p w14:paraId="1CF5EFB8" w14:textId="77777777" w:rsidR="001429EE" w:rsidRPr="006D3BEC" w:rsidRDefault="001429EE" w:rsidP="000456D5">
            <w:pPr>
              <w:tabs>
                <w:tab w:val="right" w:pos="8288"/>
              </w:tabs>
              <w:spacing w:before="120" w:after="120"/>
              <w:rPr>
                <w:rFonts w:asciiTheme="minorHAnsi" w:hAnsiTheme="minorHAnsi" w:cstheme="minorHAnsi"/>
                <w:bCs/>
                <w:color w:val="FFFFFF" w:themeColor="background1"/>
                <w:lang w:eastAsia="en-AU"/>
              </w:rPr>
            </w:pPr>
            <w:r w:rsidRPr="006D3BEC">
              <w:rPr>
                <w:rFonts w:asciiTheme="minorHAnsi" w:hAnsiTheme="minorHAnsi" w:cstheme="minorHAnsi"/>
                <w:bCs/>
                <w:color w:val="FFFFFF"/>
                <w:sz w:val="32"/>
                <w:lang w:eastAsia="en-AU"/>
              </w:rPr>
              <w:t>Assessment Report - Submission details</w:t>
            </w:r>
            <w:r w:rsidRPr="006D3BEC">
              <w:rPr>
                <w:rFonts w:asciiTheme="minorHAnsi" w:hAnsiTheme="minorHAnsi" w:cstheme="minorHAnsi"/>
                <w:bCs/>
                <w:color w:val="FFFFFF"/>
                <w:sz w:val="32"/>
                <w:lang w:eastAsia="en-AU"/>
              </w:rPr>
              <w:tab/>
            </w:r>
          </w:p>
        </w:tc>
      </w:tr>
      <w:tr w:rsidR="001429EE" w:rsidRPr="006D3BEC" w14:paraId="26D39A72" w14:textId="77777777" w:rsidTr="000456D5">
        <w:tblPrEx>
          <w:tblBorders>
            <w:top w:val="none" w:sz="0" w:space="0" w:color="auto"/>
            <w:left w:val="none" w:sz="0" w:space="0" w:color="auto"/>
            <w:bottom w:val="none" w:sz="0" w:space="0" w:color="auto"/>
            <w:right w:val="none" w:sz="0" w:space="0" w:color="auto"/>
            <w:insideH w:val="single" w:sz="4" w:space="0" w:color="4F4FD5" w:themeColor="text1" w:themeTint="80"/>
            <w:insideV w:val="single" w:sz="4" w:space="0" w:color="4F4FD5" w:themeColor="text1" w:themeTint="80"/>
          </w:tblBorders>
        </w:tblPrEx>
        <w:trPr>
          <w:trHeight w:val="356"/>
        </w:trPr>
        <w:tc>
          <w:tcPr>
            <w:tcW w:w="1882" w:type="dxa"/>
            <w:tcBorders>
              <w:top w:val="single" w:sz="4" w:space="0" w:color="auto"/>
              <w:left w:val="single" w:sz="4" w:space="0" w:color="auto"/>
              <w:bottom w:val="single" w:sz="4" w:space="0" w:color="auto"/>
              <w:right w:val="single" w:sz="4" w:space="0" w:color="auto"/>
            </w:tcBorders>
            <w:vAlign w:val="center"/>
          </w:tcPr>
          <w:p w14:paraId="14733BE7" w14:textId="77777777" w:rsidR="001429EE" w:rsidRPr="006D3BEC" w:rsidRDefault="001429EE" w:rsidP="000456D5">
            <w:pPr>
              <w:pStyle w:val="tablepointhighlight"/>
              <w:rPr>
                <w:rFonts w:cstheme="minorHAnsi"/>
                <w:color w:val="00447C" w:themeColor="accent1" w:themeShade="80"/>
                <w:szCs w:val="20"/>
              </w:rPr>
            </w:pPr>
            <w:r w:rsidRPr="006D3BEC">
              <w:rPr>
                <w:rFonts w:cstheme="minorHAnsi"/>
                <w:color w:val="00447C" w:themeColor="accent1" w:themeShade="80"/>
                <w:szCs w:val="20"/>
              </w:rPr>
              <w:t>Participant Name:</w:t>
            </w:r>
          </w:p>
        </w:tc>
        <w:tc>
          <w:tcPr>
            <w:tcW w:w="7802" w:type="dxa"/>
            <w:tcBorders>
              <w:top w:val="single" w:sz="4" w:space="0" w:color="auto"/>
              <w:left w:val="single" w:sz="4" w:space="0" w:color="auto"/>
              <w:bottom w:val="single" w:sz="4" w:space="0" w:color="auto"/>
              <w:right w:val="single" w:sz="4" w:space="0" w:color="auto"/>
            </w:tcBorders>
          </w:tcPr>
          <w:p w14:paraId="23CDBCE0" w14:textId="77777777" w:rsidR="001429EE" w:rsidRPr="006D3BEC" w:rsidRDefault="001429EE" w:rsidP="000456D5">
            <w:pPr>
              <w:pStyle w:val="tablecopy"/>
              <w:rPr>
                <w:rFonts w:cstheme="minorHAnsi"/>
                <w:color w:val="00447C" w:themeColor="accent1" w:themeShade="80"/>
                <w:sz w:val="20"/>
                <w:szCs w:val="20"/>
              </w:rPr>
            </w:pPr>
          </w:p>
        </w:tc>
      </w:tr>
      <w:tr w:rsidR="001429EE" w:rsidRPr="006D3BEC" w14:paraId="234F79D0" w14:textId="77777777" w:rsidTr="000456D5">
        <w:tblPrEx>
          <w:tblBorders>
            <w:top w:val="none" w:sz="0" w:space="0" w:color="auto"/>
            <w:left w:val="none" w:sz="0" w:space="0" w:color="auto"/>
            <w:bottom w:val="none" w:sz="0" w:space="0" w:color="auto"/>
            <w:right w:val="none" w:sz="0" w:space="0" w:color="auto"/>
            <w:insideH w:val="single" w:sz="4" w:space="0" w:color="4F4FD5" w:themeColor="text1" w:themeTint="80"/>
            <w:insideV w:val="single" w:sz="4" w:space="0" w:color="4F4FD5" w:themeColor="text1" w:themeTint="80"/>
          </w:tblBorders>
        </w:tblPrEx>
        <w:trPr>
          <w:trHeight w:val="356"/>
        </w:trPr>
        <w:tc>
          <w:tcPr>
            <w:tcW w:w="1882" w:type="dxa"/>
            <w:tcBorders>
              <w:top w:val="single" w:sz="4" w:space="0" w:color="auto"/>
              <w:left w:val="single" w:sz="4" w:space="0" w:color="auto"/>
              <w:bottom w:val="single" w:sz="4" w:space="0" w:color="auto"/>
              <w:right w:val="single" w:sz="4" w:space="0" w:color="auto"/>
            </w:tcBorders>
          </w:tcPr>
          <w:p w14:paraId="1ED8BC51" w14:textId="77777777" w:rsidR="001429EE" w:rsidRPr="006D3BEC" w:rsidRDefault="001429EE" w:rsidP="000456D5">
            <w:pPr>
              <w:pStyle w:val="tablepointhighlight"/>
              <w:rPr>
                <w:rFonts w:cstheme="minorHAnsi"/>
                <w:color w:val="00447C" w:themeColor="accent1" w:themeShade="80"/>
                <w:szCs w:val="20"/>
              </w:rPr>
            </w:pPr>
            <w:r w:rsidRPr="006D3BEC">
              <w:rPr>
                <w:rFonts w:cstheme="minorHAnsi"/>
                <w:color w:val="00447C" w:themeColor="accent1" w:themeShade="80"/>
                <w:szCs w:val="20"/>
              </w:rPr>
              <w:t>Topic:</w:t>
            </w:r>
          </w:p>
        </w:tc>
        <w:tc>
          <w:tcPr>
            <w:tcW w:w="7802" w:type="dxa"/>
            <w:tcBorders>
              <w:top w:val="single" w:sz="4" w:space="0" w:color="auto"/>
              <w:left w:val="single" w:sz="4" w:space="0" w:color="auto"/>
              <w:bottom w:val="single" w:sz="4" w:space="0" w:color="auto"/>
              <w:right w:val="single" w:sz="4" w:space="0" w:color="auto"/>
            </w:tcBorders>
          </w:tcPr>
          <w:p w14:paraId="7BBD2C0A" w14:textId="77777777" w:rsidR="001429EE" w:rsidRPr="006D3BEC" w:rsidRDefault="001429EE" w:rsidP="000456D5">
            <w:pPr>
              <w:pStyle w:val="tablecopy"/>
              <w:rPr>
                <w:rFonts w:cstheme="minorHAnsi"/>
                <w:color w:val="00447C" w:themeColor="accent1" w:themeShade="80"/>
                <w:sz w:val="20"/>
                <w:szCs w:val="20"/>
              </w:rPr>
            </w:pPr>
            <w:r w:rsidRPr="006D3BEC">
              <w:rPr>
                <w:rFonts w:cstheme="minorHAnsi"/>
                <w:color w:val="00447C" w:themeColor="accent1" w:themeShade="80"/>
                <w:sz w:val="20"/>
                <w:szCs w:val="20"/>
              </w:rPr>
              <w:t>[</w:t>
            </w:r>
            <w:r w:rsidRPr="006D3BEC">
              <w:rPr>
                <w:rFonts w:cstheme="minorHAnsi"/>
                <w:color w:val="00447C" w:themeColor="accent1" w:themeShade="80"/>
                <w:sz w:val="20"/>
                <w:szCs w:val="20"/>
                <w:highlight w:val="green"/>
              </w:rPr>
              <w:t>Enter topic here</w:t>
            </w:r>
            <w:r w:rsidRPr="006D3BEC">
              <w:rPr>
                <w:rFonts w:cstheme="minorHAnsi"/>
                <w:color w:val="00447C" w:themeColor="accent1" w:themeShade="80"/>
                <w:sz w:val="20"/>
                <w:szCs w:val="20"/>
              </w:rPr>
              <w:t>]</w:t>
            </w:r>
          </w:p>
        </w:tc>
      </w:tr>
      <w:tr w:rsidR="001429EE" w:rsidRPr="006D3BEC" w14:paraId="5FCF614E" w14:textId="77777777" w:rsidTr="000456D5">
        <w:tblPrEx>
          <w:tblBorders>
            <w:top w:val="none" w:sz="0" w:space="0" w:color="auto"/>
            <w:left w:val="none" w:sz="0" w:space="0" w:color="auto"/>
            <w:bottom w:val="none" w:sz="0" w:space="0" w:color="auto"/>
            <w:right w:val="none" w:sz="0" w:space="0" w:color="auto"/>
            <w:insideH w:val="single" w:sz="4" w:space="0" w:color="4F4FD5" w:themeColor="text1" w:themeTint="80"/>
            <w:insideV w:val="single" w:sz="4" w:space="0" w:color="4F4FD5" w:themeColor="text1" w:themeTint="80"/>
          </w:tblBorders>
        </w:tblPrEx>
        <w:trPr>
          <w:trHeight w:val="365"/>
        </w:trPr>
        <w:tc>
          <w:tcPr>
            <w:tcW w:w="1882" w:type="dxa"/>
            <w:tcBorders>
              <w:top w:val="single" w:sz="4" w:space="0" w:color="auto"/>
              <w:left w:val="single" w:sz="4" w:space="0" w:color="auto"/>
              <w:bottom w:val="single" w:sz="4" w:space="0" w:color="auto"/>
              <w:right w:val="single" w:sz="4" w:space="0" w:color="auto"/>
            </w:tcBorders>
            <w:vAlign w:val="center"/>
          </w:tcPr>
          <w:p w14:paraId="3B00F5E8" w14:textId="77777777" w:rsidR="001429EE" w:rsidRPr="006D3BEC" w:rsidRDefault="001429EE" w:rsidP="000456D5">
            <w:pPr>
              <w:pStyle w:val="tablepointhighlight"/>
              <w:rPr>
                <w:rFonts w:cstheme="minorHAnsi"/>
                <w:color w:val="00447C" w:themeColor="accent1" w:themeShade="80"/>
                <w:szCs w:val="20"/>
              </w:rPr>
            </w:pPr>
            <w:r w:rsidRPr="006D3BEC">
              <w:rPr>
                <w:rFonts w:cstheme="minorHAnsi"/>
                <w:color w:val="00447C" w:themeColor="accent1" w:themeShade="80"/>
                <w:szCs w:val="20"/>
              </w:rPr>
              <w:t>Unit Code &amp; Name:</w:t>
            </w:r>
          </w:p>
        </w:tc>
        <w:tc>
          <w:tcPr>
            <w:tcW w:w="7802" w:type="dxa"/>
            <w:tcBorders>
              <w:top w:val="single" w:sz="4" w:space="0" w:color="auto"/>
              <w:left w:val="single" w:sz="4" w:space="0" w:color="auto"/>
              <w:bottom w:val="single" w:sz="4" w:space="0" w:color="auto"/>
              <w:right w:val="single" w:sz="4" w:space="0" w:color="auto"/>
            </w:tcBorders>
          </w:tcPr>
          <w:p w14:paraId="2EE69ADA" w14:textId="77777777" w:rsidR="001429EE" w:rsidRPr="006D3BEC" w:rsidRDefault="001429EE" w:rsidP="000456D5">
            <w:pPr>
              <w:pStyle w:val="tablecopy"/>
              <w:rPr>
                <w:rFonts w:cstheme="minorHAnsi"/>
                <w:color w:val="00447C" w:themeColor="accent1" w:themeShade="80"/>
                <w:sz w:val="20"/>
                <w:szCs w:val="20"/>
                <w:highlight w:val="green"/>
              </w:rPr>
            </w:pPr>
            <w:r w:rsidRPr="006D3BEC">
              <w:rPr>
                <w:rFonts w:cstheme="minorHAnsi"/>
                <w:color w:val="00447C" w:themeColor="accent1" w:themeShade="80"/>
                <w:sz w:val="20"/>
                <w:szCs w:val="20"/>
              </w:rPr>
              <w:t>[</w:t>
            </w:r>
            <w:r w:rsidRPr="006D3BEC">
              <w:rPr>
                <w:rFonts w:cstheme="minorHAnsi"/>
                <w:color w:val="00447C" w:themeColor="accent1" w:themeShade="80"/>
                <w:sz w:val="20"/>
                <w:szCs w:val="20"/>
                <w:highlight w:val="green"/>
              </w:rPr>
              <w:t>UNIT CODE] – [Unit title]</w:t>
            </w:r>
          </w:p>
        </w:tc>
      </w:tr>
      <w:tr w:rsidR="001429EE" w:rsidRPr="006D3BEC" w14:paraId="1631BBFA" w14:textId="77777777" w:rsidTr="000456D5">
        <w:tblPrEx>
          <w:tblBorders>
            <w:top w:val="none" w:sz="0" w:space="0" w:color="auto"/>
            <w:left w:val="none" w:sz="0" w:space="0" w:color="auto"/>
            <w:bottom w:val="none" w:sz="0" w:space="0" w:color="auto"/>
            <w:right w:val="none" w:sz="0" w:space="0" w:color="auto"/>
            <w:insideH w:val="single" w:sz="4" w:space="0" w:color="4F4FD5" w:themeColor="text1" w:themeTint="80"/>
            <w:insideV w:val="single" w:sz="4" w:space="0" w:color="4F4FD5" w:themeColor="text1" w:themeTint="80"/>
          </w:tblBorders>
        </w:tblPrEx>
        <w:trPr>
          <w:trHeight w:val="600"/>
        </w:trPr>
        <w:tc>
          <w:tcPr>
            <w:tcW w:w="1882" w:type="dxa"/>
            <w:tcBorders>
              <w:top w:val="single" w:sz="4" w:space="0" w:color="auto"/>
              <w:left w:val="single" w:sz="4" w:space="0" w:color="auto"/>
              <w:bottom w:val="single" w:sz="4" w:space="0" w:color="auto"/>
              <w:right w:val="single" w:sz="4" w:space="0" w:color="auto"/>
            </w:tcBorders>
            <w:vAlign w:val="center"/>
          </w:tcPr>
          <w:p w14:paraId="31D4CB72" w14:textId="77777777" w:rsidR="001429EE" w:rsidRPr="006D3BEC" w:rsidRDefault="001429EE" w:rsidP="000456D5">
            <w:pPr>
              <w:pStyle w:val="tablepointhighlight"/>
              <w:rPr>
                <w:rFonts w:cstheme="minorHAnsi"/>
                <w:color w:val="00447C" w:themeColor="accent1" w:themeShade="80"/>
                <w:szCs w:val="20"/>
              </w:rPr>
            </w:pPr>
            <w:r w:rsidRPr="006D3BEC">
              <w:rPr>
                <w:rFonts w:cstheme="minorHAnsi"/>
                <w:color w:val="00447C" w:themeColor="accent1" w:themeShade="80"/>
                <w:szCs w:val="20"/>
              </w:rPr>
              <w:t>Trainer/Assessor Name:</w:t>
            </w:r>
          </w:p>
        </w:tc>
        <w:tc>
          <w:tcPr>
            <w:tcW w:w="7802" w:type="dxa"/>
            <w:tcBorders>
              <w:top w:val="single" w:sz="4" w:space="0" w:color="auto"/>
              <w:left w:val="single" w:sz="4" w:space="0" w:color="auto"/>
              <w:bottom w:val="single" w:sz="4" w:space="0" w:color="auto"/>
              <w:right w:val="single" w:sz="4" w:space="0" w:color="auto"/>
            </w:tcBorders>
          </w:tcPr>
          <w:p w14:paraId="4B8DB3A6" w14:textId="77777777" w:rsidR="001429EE" w:rsidRPr="006D3BEC" w:rsidRDefault="001429EE" w:rsidP="000456D5">
            <w:pPr>
              <w:pStyle w:val="tablecopy"/>
              <w:rPr>
                <w:rFonts w:eastAsia="Times New Roman" w:cstheme="minorHAnsi"/>
                <w:color w:val="00447C" w:themeColor="accent1" w:themeShade="80"/>
                <w:sz w:val="20"/>
                <w:szCs w:val="20"/>
                <w:lang w:eastAsia="en-AU"/>
              </w:rPr>
            </w:pPr>
          </w:p>
        </w:tc>
      </w:tr>
      <w:tr w:rsidR="001429EE" w:rsidRPr="006D3BEC" w14:paraId="2DF84B55" w14:textId="77777777" w:rsidTr="000456D5">
        <w:tblPrEx>
          <w:tblBorders>
            <w:top w:val="none" w:sz="0" w:space="0" w:color="auto"/>
            <w:left w:val="none" w:sz="0" w:space="0" w:color="auto"/>
            <w:bottom w:val="none" w:sz="0" w:space="0" w:color="auto"/>
            <w:right w:val="none" w:sz="0" w:space="0" w:color="auto"/>
            <w:insideH w:val="single" w:sz="4" w:space="0" w:color="4F4FD5" w:themeColor="text1" w:themeTint="80"/>
            <w:insideV w:val="single" w:sz="4" w:space="0" w:color="4F4FD5" w:themeColor="text1" w:themeTint="80"/>
          </w:tblBorders>
        </w:tblPrEx>
        <w:trPr>
          <w:trHeight w:val="356"/>
        </w:trPr>
        <w:tc>
          <w:tcPr>
            <w:tcW w:w="1882" w:type="dxa"/>
            <w:tcBorders>
              <w:top w:val="single" w:sz="4" w:space="0" w:color="auto"/>
              <w:left w:val="single" w:sz="4" w:space="0" w:color="auto"/>
              <w:bottom w:val="single" w:sz="4" w:space="0" w:color="auto"/>
              <w:right w:val="single" w:sz="4" w:space="0" w:color="auto"/>
            </w:tcBorders>
            <w:vAlign w:val="center"/>
          </w:tcPr>
          <w:p w14:paraId="0D05230A" w14:textId="77777777" w:rsidR="001429EE" w:rsidRPr="006D3BEC" w:rsidRDefault="001429EE" w:rsidP="000456D5">
            <w:pPr>
              <w:pStyle w:val="tablepointhighlight"/>
              <w:rPr>
                <w:rFonts w:cstheme="minorHAnsi"/>
                <w:color w:val="00447C" w:themeColor="accent1" w:themeShade="80"/>
                <w:szCs w:val="20"/>
              </w:rPr>
            </w:pPr>
            <w:r w:rsidRPr="006D3BEC">
              <w:rPr>
                <w:rFonts w:cstheme="minorHAnsi"/>
                <w:color w:val="00447C" w:themeColor="accent1" w:themeShade="80"/>
                <w:szCs w:val="20"/>
              </w:rPr>
              <w:t>Submission date:</w:t>
            </w:r>
          </w:p>
        </w:tc>
        <w:tc>
          <w:tcPr>
            <w:tcW w:w="7802" w:type="dxa"/>
            <w:tcBorders>
              <w:top w:val="single" w:sz="4" w:space="0" w:color="auto"/>
              <w:left w:val="single" w:sz="4" w:space="0" w:color="auto"/>
              <w:bottom w:val="single" w:sz="4" w:space="0" w:color="auto"/>
              <w:right w:val="single" w:sz="4" w:space="0" w:color="auto"/>
            </w:tcBorders>
          </w:tcPr>
          <w:p w14:paraId="191DF979" w14:textId="77777777" w:rsidR="001429EE" w:rsidRPr="006D3BEC" w:rsidRDefault="001429EE" w:rsidP="000456D5">
            <w:pPr>
              <w:pStyle w:val="tablecopy"/>
              <w:rPr>
                <w:rFonts w:eastAsia="Times New Roman" w:cstheme="minorHAnsi"/>
                <w:color w:val="00447C" w:themeColor="accent1" w:themeShade="80"/>
                <w:sz w:val="20"/>
                <w:szCs w:val="20"/>
                <w:lang w:eastAsia="en-AU"/>
              </w:rPr>
            </w:pPr>
            <w:r w:rsidRPr="006D3BEC">
              <w:rPr>
                <w:rFonts w:cstheme="minorHAnsi"/>
                <w:i/>
                <w:color w:val="00447C" w:themeColor="accent1" w:themeShade="80"/>
                <w:sz w:val="20"/>
                <w:szCs w:val="20"/>
              </w:rPr>
              <w:t>____ / ____ / ____</w:t>
            </w:r>
          </w:p>
        </w:tc>
      </w:tr>
      <w:tr w:rsidR="001429EE" w:rsidRPr="006D3BEC" w14:paraId="4F4311C0" w14:textId="77777777" w:rsidTr="000456D5">
        <w:tblPrEx>
          <w:tblBorders>
            <w:top w:val="none" w:sz="0" w:space="0" w:color="auto"/>
            <w:left w:val="none" w:sz="0" w:space="0" w:color="auto"/>
            <w:bottom w:val="none" w:sz="0" w:space="0" w:color="auto"/>
            <w:right w:val="none" w:sz="0" w:space="0" w:color="auto"/>
            <w:insideH w:val="single" w:sz="4" w:space="0" w:color="4F4FD5" w:themeColor="text1" w:themeTint="80"/>
            <w:insideV w:val="single" w:sz="4" w:space="0" w:color="4F4FD5" w:themeColor="text1" w:themeTint="80"/>
          </w:tblBorders>
        </w:tblPrEx>
        <w:trPr>
          <w:trHeight w:val="1261"/>
        </w:trPr>
        <w:tc>
          <w:tcPr>
            <w:tcW w:w="9684" w:type="dxa"/>
            <w:gridSpan w:val="2"/>
            <w:tcBorders>
              <w:top w:val="single" w:sz="4" w:space="0" w:color="auto"/>
              <w:left w:val="single" w:sz="4" w:space="0" w:color="auto"/>
              <w:bottom w:val="single" w:sz="4" w:space="0" w:color="auto"/>
              <w:right w:val="single" w:sz="4" w:space="0" w:color="auto"/>
            </w:tcBorders>
            <w:vAlign w:val="center"/>
          </w:tcPr>
          <w:p w14:paraId="296ED472" w14:textId="77777777" w:rsidR="001429EE" w:rsidRPr="006D3BEC" w:rsidRDefault="001429EE" w:rsidP="000456D5">
            <w:pPr>
              <w:pStyle w:val="tablepointhighlight"/>
              <w:jc w:val="left"/>
              <w:rPr>
                <w:rFonts w:cstheme="minorHAnsi"/>
                <w:color w:val="00447C" w:themeColor="accent1" w:themeShade="80"/>
                <w:szCs w:val="20"/>
              </w:rPr>
            </w:pPr>
            <w:r w:rsidRPr="006D3BEC">
              <w:rPr>
                <w:rFonts w:cstheme="minorHAnsi"/>
                <w:color w:val="00447C" w:themeColor="accent1" w:themeShade="80"/>
                <w:szCs w:val="20"/>
              </w:rPr>
              <w:t>Work submitted:</w:t>
            </w:r>
          </w:p>
          <w:p w14:paraId="1BD8E7B7" w14:textId="77777777" w:rsidR="001429EE" w:rsidRPr="006D3BEC" w:rsidRDefault="001429EE" w:rsidP="00E93474">
            <w:pPr>
              <w:pStyle w:val="tablepointhighlight"/>
              <w:numPr>
                <w:ilvl w:val="0"/>
                <w:numId w:val="3"/>
              </w:numPr>
              <w:spacing w:line="240" w:lineRule="auto"/>
              <w:jc w:val="left"/>
              <w:rPr>
                <w:rFonts w:cstheme="minorHAnsi"/>
                <w:color w:val="00447C" w:themeColor="accent1" w:themeShade="80"/>
                <w:szCs w:val="20"/>
              </w:rPr>
            </w:pPr>
          </w:p>
          <w:p w14:paraId="6B3E2A33" w14:textId="77777777" w:rsidR="001429EE" w:rsidRPr="006D3BEC" w:rsidRDefault="001429EE" w:rsidP="00E93474">
            <w:pPr>
              <w:pStyle w:val="tablepointhighlight"/>
              <w:numPr>
                <w:ilvl w:val="0"/>
                <w:numId w:val="3"/>
              </w:numPr>
              <w:spacing w:line="240" w:lineRule="auto"/>
              <w:jc w:val="left"/>
              <w:rPr>
                <w:rFonts w:cstheme="minorHAnsi"/>
                <w:color w:val="00447C" w:themeColor="accent1" w:themeShade="80"/>
                <w:szCs w:val="20"/>
              </w:rPr>
            </w:pPr>
          </w:p>
          <w:p w14:paraId="4AE5D4BF" w14:textId="77777777" w:rsidR="001429EE" w:rsidRPr="006D3BEC" w:rsidRDefault="001429EE" w:rsidP="000456D5">
            <w:pPr>
              <w:pStyle w:val="tablepointhighlight"/>
              <w:jc w:val="left"/>
              <w:rPr>
                <w:rFonts w:cstheme="minorHAnsi"/>
                <w:color w:val="00447C" w:themeColor="accent1" w:themeShade="80"/>
                <w:szCs w:val="20"/>
              </w:rPr>
            </w:pPr>
          </w:p>
          <w:p w14:paraId="6E1F84B7" w14:textId="77777777" w:rsidR="001429EE" w:rsidRPr="006D3BEC" w:rsidRDefault="001429EE" w:rsidP="000456D5">
            <w:pPr>
              <w:pStyle w:val="tablepointhighlight"/>
              <w:jc w:val="left"/>
              <w:rPr>
                <w:rFonts w:cstheme="minorHAnsi"/>
                <w:color w:val="00447C" w:themeColor="accent1" w:themeShade="80"/>
                <w:szCs w:val="20"/>
              </w:rPr>
            </w:pPr>
          </w:p>
          <w:p w14:paraId="4A335ECF" w14:textId="77777777" w:rsidR="001429EE" w:rsidRPr="006D3BEC" w:rsidRDefault="001429EE" w:rsidP="000456D5">
            <w:pPr>
              <w:pStyle w:val="tablepointhighlight"/>
              <w:jc w:val="left"/>
              <w:rPr>
                <w:rFonts w:cstheme="minorHAnsi"/>
                <w:color w:val="00447C" w:themeColor="accent1" w:themeShade="80"/>
                <w:szCs w:val="20"/>
              </w:rPr>
            </w:pPr>
          </w:p>
          <w:p w14:paraId="2FC90EA1" w14:textId="77777777" w:rsidR="001429EE" w:rsidRPr="006D3BEC" w:rsidRDefault="001429EE" w:rsidP="000456D5">
            <w:pPr>
              <w:pStyle w:val="tablepointhighlight"/>
              <w:jc w:val="left"/>
              <w:rPr>
                <w:rFonts w:cstheme="minorHAnsi"/>
                <w:color w:val="00447C" w:themeColor="accent1" w:themeShade="80"/>
                <w:szCs w:val="20"/>
              </w:rPr>
            </w:pPr>
          </w:p>
        </w:tc>
      </w:tr>
      <w:tr w:rsidR="001429EE" w:rsidRPr="006D3BEC" w14:paraId="6B242117" w14:textId="77777777" w:rsidTr="000456D5">
        <w:tblPrEx>
          <w:tblBorders>
            <w:top w:val="none" w:sz="0" w:space="0" w:color="auto"/>
            <w:left w:val="none" w:sz="0" w:space="0" w:color="auto"/>
            <w:bottom w:val="none" w:sz="0" w:space="0" w:color="auto"/>
            <w:right w:val="none" w:sz="0" w:space="0" w:color="auto"/>
            <w:insideH w:val="single" w:sz="4" w:space="0" w:color="4F4FD5" w:themeColor="text1" w:themeTint="80"/>
            <w:insideV w:val="single" w:sz="4" w:space="0" w:color="4F4FD5" w:themeColor="text1" w:themeTint="80"/>
          </w:tblBorders>
        </w:tblPrEx>
        <w:trPr>
          <w:trHeight w:val="1078"/>
        </w:trPr>
        <w:tc>
          <w:tcPr>
            <w:tcW w:w="1882" w:type="dxa"/>
            <w:tcBorders>
              <w:top w:val="single" w:sz="4" w:space="0" w:color="auto"/>
              <w:left w:val="single" w:sz="4" w:space="0" w:color="auto"/>
              <w:bottom w:val="single" w:sz="4" w:space="0" w:color="auto"/>
              <w:right w:val="single" w:sz="4" w:space="0" w:color="auto"/>
            </w:tcBorders>
          </w:tcPr>
          <w:p w14:paraId="5B0CD5BB" w14:textId="77777777" w:rsidR="001429EE" w:rsidRPr="006D3BEC" w:rsidRDefault="001429EE" w:rsidP="000456D5">
            <w:pPr>
              <w:pStyle w:val="tablepointhighlight"/>
              <w:rPr>
                <w:rFonts w:cstheme="minorHAnsi"/>
                <w:color w:val="00447C" w:themeColor="accent1" w:themeShade="80"/>
              </w:rPr>
            </w:pPr>
            <w:r w:rsidRPr="006D3BEC">
              <w:rPr>
                <w:rFonts w:cstheme="minorHAnsi"/>
                <w:color w:val="00447C" w:themeColor="accent1" w:themeShade="80"/>
              </w:rPr>
              <w:t>Declaration:</w:t>
            </w:r>
          </w:p>
        </w:tc>
        <w:tc>
          <w:tcPr>
            <w:tcW w:w="7802" w:type="dxa"/>
            <w:tcBorders>
              <w:top w:val="single" w:sz="4" w:space="0" w:color="auto"/>
              <w:left w:val="single" w:sz="4" w:space="0" w:color="auto"/>
              <w:bottom w:val="single" w:sz="4" w:space="0" w:color="auto"/>
              <w:right w:val="single" w:sz="4" w:space="0" w:color="auto"/>
            </w:tcBorders>
          </w:tcPr>
          <w:p w14:paraId="16703EC1" w14:textId="77777777" w:rsidR="001429EE" w:rsidRPr="006D3BEC" w:rsidRDefault="001429EE" w:rsidP="000456D5">
            <w:pPr>
              <w:pStyle w:val="tablecopy"/>
              <w:rPr>
                <w:rFonts w:cstheme="minorHAnsi"/>
                <w:color w:val="00447C" w:themeColor="accent1" w:themeShade="80"/>
                <w:sz w:val="20"/>
                <w:szCs w:val="20"/>
                <w:lang w:eastAsia="en-AU"/>
              </w:rPr>
            </w:pPr>
            <w:r w:rsidRPr="006D3BEC">
              <w:rPr>
                <w:rFonts w:cstheme="minorHAnsi"/>
                <w:color w:val="00447C" w:themeColor="accent1" w:themeShade="80"/>
                <w:sz w:val="20"/>
                <w:szCs w:val="20"/>
                <w:lang w:eastAsia="en-AU"/>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rsidR="001429EE" w:rsidRPr="006D3BEC" w14:paraId="0BB097E5" w14:textId="77777777" w:rsidTr="000456D5">
        <w:tblPrEx>
          <w:tblBorders>
            <w:top w:val="none" w:sz="0" w:space="0" w:color="auto"/>
            <w:left w:val="none" w:sz="0" w:space="0" w:color="auto"/>
            <w:bottom w:val="none" w:sz="0" w:space="0" w:color="auto"/>
            <w:right w:val="none" w:sz="0" w:space="0" w:color="auto"/>
            <w:insideH w:val="single" w:sz="4" w:space="0" w:color="4F4FD5" w:themeColor="text1" w:themeTint="80"/>
            <w:insideV w:val="single" w:sz="4" w:space="0" w:color="4F4FD5" w:themeColor="text1" w:themeTint="80"/>
          </w:tblBorders>
        </w:tblPrEx>
        <w:trPr>
          <w:trHeight w:val="660"/>
        </w:trPr>
        <w:tc>
          <w:tcPr>
            <w:tcW w:w="1882" w:type="dxa"/>
            <w:tcBorders>
              <w:top w:val="single" w:sz="4" w:space="0" w:color="auto"/>
              <w:left w:val="single" w:sz="4" w:space="0" w:color="auto"/>
              <w:bottom w:val="single" w:sz="4" w:space="0" w:color="auto"/>
              <w:right w:val="single" w:sz="4" w:space="0" w:color="auto"/>
            </w:tcBorders>
            <w:vAlign w:val="center"/>
          </w:tcPr>
          <w:p w14:paraId="64166B49" w14:textId="77777777" w:rsidR="001429EE" w:rsidRPr="006D3BEC" w:rsidRDefault="001429EE" w:rsidP="000456D5">
            <w:pPr>
              <w:pStyle w:val="tablepointhighlight"/>
              <w:rPr>
                <w:rFonts w:cstheme="minorHAnsi"/>
                <w:color w:val="00447C" w:themeColor="accent1" w:themeShade="80"/>
              </w:rPr>
            </w:pPr>
            <w:r w:rsidRPr="006D3BEC">
              <w:rPr>
                <w:rFonts w:cstheme="minorHAnsi"/>
                <w:color w:val="00447C" w:themeColor="accent1" w:themeShade="80"/>
              </w:rPr>
              <w:t>Participant Signature:</w:t>
            </w:r>
          </w:p>
          <w:p w14:paraId="4B1EBA24" w14:textId="77777777" w:rsidR="001429EE" w:rsidRPr="006D3BEC" w:rsidRDefault="001429EE" w:rsidP="000456D5">
            <w:pPr>
              <w:pStyle w:val="tablepointhighlight"/>
              <w:rPr>
                <w:rFonts w:cstheme="minorHAnsi"/>
                <w:color w:val="00447C" w:themeColor="accent1" w:themeShade="80"/>
              </w:rPr>
            </w:pPr>
            <w:r w:rsidRPr="006D3BEC">
              <w:rPr>
                <w:rFonts w:cstheme="minorHAnsi"/>
                <w:color w:val="00447C" w:themeColor="accent1" w:themeShade="80"/>
              </w:rPr>
              <w:t xml:space="preserve"> (Insert Name) </w:t>
            </w:r>
          </w:p>
        </w:tc>
        <w:tc>
          <w:tcPr>
            <w:tcW w:w="7802" w:type="dxa"/>
            <w:tcBorders>
              <w:top w:val="single" w:sz="4" w:space="0" w:color="auto"/>
              <w:left w:val="single" w:sz="4" w:space="0" w:color="auto"/>
              <w:bottom w:val="single" w:sz="4" w:space="0" w:color="auto"/>
              <w:right w:val="single" w:sz="4" w:space="0" w:color="auto"/>
            </w:tcBorders>
          </w:tcPr>
          <w:p w14:paraId="74D7E31F" w14:textId="77777777" w:rsidR="001429EE" w:rsidRPr="006D3BEC" w:rsidRDefault="001429EE" w:rsidP="000456D5">
            <w:pPr>
              <w:pStyle w:val="tablecopy"/>
              <w:rPr>
                <w:rFonts w:cstheme="minorHAnsi"/>
                <w:color w:val="00447C" w:themeColor="accent1" w:themeShade="80"/>
                <w:sz w:val="20"/>
                <w:szCs w:val="20"/>
                <w:lang w:eastAsia="en-AU"/>
              </w:rPr>
            </w:pPr>
          </w:p>
          <w:p w14:paraId="1931199F" w14:textId="77777777" w:rsidR="001429EE" w:rsidRPr="006D3BEC" w:rsidRDefault="001429EE" w:rsidP="000456D5">
            <w:pPr>
              <w:pStyle w:val="tablecopy"/>
              <w:rPr>
                <w:rFonts w:cstheme="minorHAnsi"/>
                <w:color w:val="00447C" w:themeColor="accent1" w:themeShade="80"/>
                <w:sz w:val="20"/>
                <w:szCs w:val="20"/>
                <w:lang w:eastAsia="en-AU"/>
              </w:rPr>
            </w:pPr>
          </w:p>
        </w:tc>
      </w:tr>
    </w:tbl>
    <w:p w14:paraId="10BFE956" w14:textId="77777777" w:rsidR="001429EE" w:rsidRPr="006D3BEC" w:rsidRDefault="001429EE" w:rsidP="001429EE">
      <w:pPr>
        <w:rPr>
          <w:rFonts w:asciiTheme="minorHAnsi" w:hAnsiTheme="minorHAnsi" w:cstheme="minorHAnsi"/>
        </w:rPr>
      </w:pPr>
    </w:p>
    <w:p w14:paraId="2D67441D" w14:textId="77777777" w:rsidR="001429EE" w:rsidRPr="006D3BEC" w:rsidRDefault="001429EE" w:rsidP="001429EE">
      <w:pPr>
        <w:rPr>
          <w:rFonts w:asciiTheme="minorHAnsi" w:hAnsiTheme="minorHAnsi" w:cstheme="minorHAnsi"/>
        </w:rPr>
      </w:pPr>
    </w:p>
    <w:p w14:paraId="6DACC507" w14:textId="77777777" w:rsidR="001429EE" w:rsidRPr="006D3BEC" w:rsidRDefault="001429EE" w:rsidP="001429EE">
      <w:pPr>
        <w:rPr>
          <w:rFonts w:asciiTheme="minorHAnsi" w:hAnsiTheme="minorHAnsi" w:cstheme="minorHAnsi"/>
        </w:rPr>
      </w:pPr>
    </w:p>
    <w:p w14:paraId="180F9C1A" w14:textId="77777777" w:rsidR="001429EE" w:rsidRPr="006D3BEC" w:rsidRDefault="001429EE" w:rsidP="001429EE">
      <w:pPr>
        <w:rPr>
          <w:rFonts w:asciiTheme="minorHAnsi" w:hAnsiTheme="minorHAnsi" w:cstheme="minorHAnsi"/>
        </w:rPr>
      </w:pPr>
    </w:p>
    <w:p w14:paraId="29E43CFB" w14:textId="77777777" w:rsidR="001429EE" w:rsidRPr="006D3BEC" w:rsidRDefault="001429EE" w:rsidP="001429EE">
      <w:pPr>
        <w:rPr>
          <w:rFonts w:asciiTheme="minorHAnsi" w:hAnsiTheme="minorHAnsi" w:cstheme="minorHAnsi"/>
        </w:rPr>
      </w:pPr>
    </w:p>
    <w:p w14:paraId="3404311E" w14:textId="77777777" w:rsidR="001429EE" w:rsidRPr="006D3BEC" w:rsidRDefault="001429EE" w:rsidP="001429EE">
      <w:pPr>
        <w:rPr>
          <w:rFonts w:asciiTheme="minorHAnsi" w:hAnsiTheme="minorHAnsi" w:cstheme="minorHAnsi"/>
        </w:rPr>
      </w:pPr>
    </w:p>
    <w:p w14:paraId="1FDD0DC3" w14:textId="77777777" w:rsidR="001429EE" w:rsidRPr="006D3BEC" w:rsidRDefault="001429EE" w:rsidP="001429EE">
      <w:pPr>
        <w:rPr>
          <w:rFonts w:asciiTheme="minorHAnsi" w:hAnsiTheme="minorHAnsi" w:cstheme="minorHAnsi"/>
        </w:rPr>
      </w:pPr>
    </w:p>
    <w:p w14:paraId="7E65BEB6" w14:textId="77777777" w:rsidR="001429EE" w:rsidRPr="006D3BEC" w:rsidRDefault="001429EE" w:rsidP="001429EE">
      <w:pPr>
        <w:rPr>
          <w:rFonts w:asciiTheme="minorHAnsi" w:hAnsiTheme="minorHAnsi" w:cstheme="minorHAnsi"/>
        </w:rPr>
      </w:pPr>
    </w:p>
    <w:p w14:paraId="20525A42" w14:textId="77777777" w:rsidR="001429EE" w:rsidRPr="006D3BEC" w:rsidRDefault="001429EE" w:rsidP="001429EE">
      <w:pPr>
        <w:rPr>
          <w:rFonts w:asciiTheme="minorHAnsi" w:hAnsiTheme="minorHAnsi" w:cstheme="minorHAnsi"/>
        </w:rPr>
      </w:pPr>
    </w:p>
    <w:p w14:paraId="125D5F7C" w14:textId="77777777" w:rsidR="001429EE" w:rsidRPr="006D3BEC" w:rsidRDefault="001429EE" w:rsidP="001429EE">
      <w:pPr>
        <w:rPr>
          <w:rFonts w:asciiTheme="minorHAnsi" w:hAnsiTheme="minorHAnsi" w:cstheme="minorHAnsi"/>
        </w:rPr>
      </w:pPr>
    </w:p>
    <w:p w14:paraId="2324D2CB" w14:textId="77777777" w:rsidR="001429EE" w:rsidRPr="006D3BEC" w:rsidRDefault="001429EE" w:rsidP="001429EE">
      <w:pPr>
        <w:rPr>
          <w:rFonts w:asciiTheme="minorHAnsi" w:hAnsiTheme="minorHAnsi" w:cstheme="minorHAnsi"/>
        </w:rPr>
      </w:pPr>
    </w:p>
    <w:p w14:paraId="6D2B8B12" w14:textId="77777777" w:rsidR="00EA086D" w:rsidRPr="006D3BEC" w:rsidRDefault="00EA086D">
      <w:pPr>
        <w:rPr>
          <w:rFonts w:asciiTheme="minorHAnsi" w:hAnsiTheme="minorHAnsi" w:cstheme="minorHAnsi"/>
        </w:rPr>
      </w:pPr>
    </w:p>
    <w:tbl>
      <w:tblPr>
        <w:tblpPr w:leftFromText="180" w:rightFromText="180" w:vertAnchor="page" w:horzAnchor="margin" w:tblpY="2881"/>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061"/>
      </w:tblGrid>
      <w:tr w:rsidR="0004347E" w:rsidRPr="006D3BEC" w14:paraId="2BDD8542" w14:textId="77777777" w:rsidTr="0004347E">
        <w:trPr>
          <w:trHeight w:val="1134"/>
        </w:trPr>
        <w:tc>
          <w:tcPr>
            <w:tcW w:w="10061" w:type="dxa"/>
            <w:tcBorders>
              <w:top w:val="nil"/>
              <w:left w:val="nil"/>
              <w:bottom w:val="nil"/>
              <w:right w:val="nil"/>
            </w:tcBorders>
          </w:tcPr>
          <w:p w14:paraId="1A543763" w14:textId="77777777" w:rsidR="00A77E7A" w:rsidRPr="006D3BEC" w:rsidRDefault="00A77E7A" w:rsidP="00A77E7A">
            <w:pPr>
              <w:shd w:val="clear" w:color="auto" w:fill="FFFFFF"/>
              <w:spacing w:before="360" w:after="360"/>
              <w:ind w:left="1080"/>
              <w:rPr>
                <w:rFonts w:asciiTheme="minorHAnsi" w:hAnsiTheme="minorHAnsi" w:cstheme="minorHAnsi"/>
              </w:rPr>
            </w:pPr>
          </w:p>
        </w:tc>
      </w:tr>
      <w:tr w:rsidR="0004347E" w:rsidRPr="006D3BEC" w14:paraId="0876A104" w14:textId="77777777" w:rsidTr="0004347E">
        <w:trPr>
          <w:trHeight w:val="2685"/>
        </w:trPr>
        <w:tc>
          <w:tcPr>
            <w:tcW w:w="10061" w:type="dxa"/>
            <w:tcBorders>
              <w:top w:val="nil"/>
              <w:left w:val="nil"/>
              <w:bottom w:val="nil"/>
              <w:right w:val="nil"/>
            </w:tcBorders>
          </w:tcPr>
          <w:p w14:paraId="6C4DF753" w14:textId="77777777" w:rsidR="00A77E7A" w:rsidRPr="006D3BEC" w:rsidRDefault="00A77E7A" w:rsidP="003E60B9">
            <w:pPr>
              <w:pStyle w:val="Heading1"/>
              <w:framePr w:hSpace="0" w:wrap="auto" w:vAnchor="margin" w:hAnchor="text" w:yAlign="inline"/>
              <w:rPr>
                <w:rFonts w:asciiTheme="minorHAnsi" w:hAnsiTheme="minorHAnsi" w:cstheme="minorHAnsi"/>
              </w:rPr>
            </w:pPr>
            <w:bookmarkStart w:id="2" w:name="_Toc121394234"/>
            <w:r w:rsidRPr="006D3BEC">
              <w:rPr>
                <w:rFonts w:asciiTheme="minorHAnsi" w:hAnsiTheme="minorHAnsi" w:cstheme="minorHAnsi"/>
              </w:rPr>
              <w:t>Introduction</w:t>
            </w:r>
            <w:bookmarkEnd w:id="2"/>
          </w:p>
          <w:p w14:paraId="06161225" w14:textId="77777777" w:rsidR="00A77E7A" w:rsidRPr="006D3BEC" w:rsidRDefault="00A77E7A" w:rsidP="00A77E7A">
            <w:pPr>
              <w:shd w:val="clear" w:color="auto" w:fill="FFFFFF"/>
              <w:ind w:left="720"/>
              <w:rPr>
                <w:rFonts w:asciiTheme="minorHAnsi" w:hAnsiTheme="minorHAnsi" w:cstheme="minorHAnsi"/>
                <w:b/>
                <w:noProof/>
              </w:rPr>
            </w:pPr>
          </w:p>
          <w:p w14:paraId="17C2CF5D" w14:textId="392F4D5B" w:rsidR="00A77E7A" w:rsidRPr="006D3BEC" w:rsidRDefault="00A77E7A" w:rsidP="00A77E7A">
            <w:pPr>
              <w:shd w:val="clear" w:color="auto" w:fill="FFFFFF"/>
              <w:ind w:left="720"/>
              <w:rPr>
                <w:rFonts w:asciiTheme="minorHAnsi" w:hAnsiTheme="minorHAnsi" w:cstheme="minorHAnsi"/>
                <w:b/>
                <w:noProof/>
              </w:rPr>
            </w:pPr>
            <w:r w:rsidRPr="006D3BEC">
              <w:rPr>
                <w:rFonts w:asciiTheme="minorHAnsi" w:hAnsiTheme="minorHAnsi" w:cstheme="minorHAnsi"/>
                <w:noProof/>
              </w:rPr>
              <w:t>Report Written By</w:t>
            </w:r>
            <w:r w:rsidR="00EA086D" w:rsidRPr="006D3BEC">
              <w:rPr>
                <w:rFonts w:asciiTheme="minorHAnsi" w:hAnsiTheme="minorHAnsi" w:cstheme="minorHAnsi"/>
                <w:noProof/>
              </w:rPr>
              <w:t>:</w:t>
            </w:r>
            <w:r w:rsidRPr="006D3BEC">
              <w:rPr>
                <w:rFonts w:asciiTheme="minorHAnsi" w:hAnsiTheme="minorHAnsi" w:cstheme="minorHAnsi"/>
                <w:noProof/>
              </w:rPr>
              <w:t xml:space="preserve"> </w:t>
            </w:r>
          </w:p>
          <w:p w14:paraId="2799E5EC" w14:textId="66B7633D" w:rsidR="00A77E7A" w:rsidRPr="006D3BEC" w:rsidRDefault="00A77E7A" w:rsidP="00A77E7A">
            <w:pPr>
              <w:shd w:val="clear" w:color="auto" w:fill="FFFFFF"/>
              <w:ind w:left="720"/>
              <w:rPr>
                <w:rFonts w:asciiTheme="minorHAnsi" w:hAnsiTheme="minorHAnsi" w:cstheme="minorHAnsi"/>
                <w:b/>
                <w:noProof/>
              </w:rPr>
            </w:pPr>
            <w:r w:rsidRPr="006D3BEC">
              <w:rPr>
                <w:rFonts w:asciiTheme="minorHAnsi" w:hAnsiTheme="minorHAnsi" w:cstheme="minorHAnsi"/>
                <w:noProof/>
              </w:rPr>
              <w:t xml:space="preserve">Date:                             </w:t>
            </w:r>
          </w:p>
          <w:p w14:paraId="56165EFB" w14:textId="24670A6E" w:rsidR="00A77E7A" w:rsidRPr="006D3BEC" w:rsidRDefault="00A77E7A" w:rsidP="00A77E7A">
            <w:pPr>
              <w:shd w:val="clear" w:color="auto" w:fill="FFFFFF"/>
              <w:ind w:left="720"/>
              <w:rPr>
                <w:rFonts w:asciiTheme="minorHAnsi" w:hAnsiTheme="minorHAnsi" w:cstheme="minorHAnsi"/>
                <w:b/>
                <w:noProof/>
              </w:rPr>
            </w:pPr>
            <w:r w:rsidRPr="006D3BEC">
              <w:rPr>
                <w:rFonts w:asciiTheme="minorHAnsi" w:hAnsiTheme="minorHAnsi" w:cstheme="minorHAnsi"/>
                <w:noProof/>
              </w:rPr>
              <w:t xml:space="preserve">Project  Details:           </w:t>
            </w:r>
          </w:p>
          <w:p w14:paraId="3346B1A1" w14:textId="2007EDB0" w:rsidR="00A77E7A" w:rsidRPr="006D3BEC" w:rsidRDefault="00A77E7A" w:rsidP="00A77E7A">
            <w:pPr>
              <w:shd w:val="clear" w:color="auto" w:fill="FFFFFF"/>
              <w:ind w:left="720"/>
              <w:rPr>
                <w:rFonts w:asciiTheme="minorHAnsi" w:hAnsiTheme="minorHAnsi" w:cstheme="minorHAnsi"/>
                <w:b/>
                <w:noProof/>
              </w:rPr>
            </w:pPr>
            <w:r w:rsidRPr="006D3BEC">
              <w:rPr>
                <w:rFonts w:asciiTheme="minorHAnsi" w:hAnsiTheme="minorHAnsi" w:cstheme="minorHAnsi"/>
                <w:noProof/>
              </w:rPr>
              <w:t xml:space="preserve">                                    </w:t>
            </w:r>
          </w:p>
          <w:p w14:paraId="3A193D4A" w14:textId="77777777" w:rsidR="00A77E7A" w:rsidRPr="006D3BEC" w:rsidRDefault="00A77E7A" w:rsidP="00A77E7A">
            <w:pPr>
              <w:shd w:val="clear" w:color="auto" w:fill="FFFFFF"/>
              <w:ind w:left="720"/>
              <w:rPr>
                <w:rFonts w:asciiTheme="minorHAnsi" w:hAnsiTheme="minorHAnsi" w:cstheme="minorHAnsi"/>
                <w:b/>
                <w:noProof/>
              </w:rPr>
            </w:pPr>
          </w:p>
          <w:p w14:paraId="4C197A53" w14:textId="6B3E2D5A" w:rsidR="00FB6113" w:rsidRPr="006D3BEC" w:rsidRDefault="00A77E7A" w:rsidP="00007650">
            <w:pPr>
              <w:pStyle w:val="BulletsCopy"/>
            </w:pPr>
            <w:r w:rsidRPr="006D3BEC">
              <w:rPr>
                <w:noProof/>
              </w:rPr>
              <w:t xml:space="preserve"> </w:t>
            </w:r>
          </w:p>
        </w:tc>
      </w:tr>
    </w:tbl>
    <w:p w14:paraId="4A0BC848" w14:textId="77777777" w:rsidR="00F712A1" w:rsidRPr="006D3BEC" w:rsidRDefault="00F712A1" w:rsidP="00FB6113">
      <w:pPr>
        <w:spacing w:after="200"/>
        <w:rPr>
          <w:rFonts w:asciiTheme="minorHAnsi" w:hAnsiTheme="minorHAnsi" w:cstheme="minorHAnsi"/>
        </w:rPr>
      </w:pPr>
    </w:p>
    <w:p w14:paraId="7050500D" w14:textId="77777777" w:rsidR="00A77E7A" w:rsidRPr="006D3BEC" w:rsidRDefault="001B2006" w:rsidP="003E60B9">
      <w:pPr>
        <w:pStyle w:val="Heading1"/>
        <w:framePr w:hSpace="0" w:wrap="auto" w:vAnchor="margin" w:hAnchor="text" w:yAlign="inline"/>
        <w:rPr>
          <w:rFonts w:asciiTheme="minorHAnsi" w:hAnsiTheme="minorHAnsi" w:cstheme="minorHAnsi"/>
        </w:rPr>
      </w:pPr>
      <w:bookmarkStart w:id="3" w:name="_Toc121394235"/>
      <w:r w:rsidRPr="006D3BEC">
        <w:rPr>
          <w:rFonts w:asciiTheme="minorHAnsi" w:hAnsiTheme="minorHAnsi" w:cstheme="minorHAnsi"/>
        </w:rPr>
        <w:t>Describe your scenario</w:t>
      </w:r>
      <w:bookmarkEnd w:id="3"/>
    </w:p>
    <w:tbl>
      <w:tblPr>
        <w:tblStyle w:val="TableGrid"/>
        <w:tblW w:w="5000" w:type="pct"/>
        <w:tblLook w:val="04A0" w:firstRow="1" w:lastRow="0" w:firstColumn="1" w:lastColumn="0" w:noHBand="0" w:noVBand="1"/>
      </w:tblPr>
      <w:tblGrid>
        <w:gridCol w:w="9926"/>
      </w:tblGrid>
      <w:tr w:rsidR="009A05BC" w:rsidRPr="006D3BEC" w14:paraId="22B1BBD2" w14:textId="77777777" w:rsidTr="006A0B2D">
        <w:trPr>
          <w:trHeight w:val="1885"/>
        </w:trPr>
        <w:tc>
          <w:tcPr>
            <w:tcW w:w="5000" w:type="pct"/>
          </w:tcPr>
          <w:p w14:paraId="135458A6" w14:textId="77777777" w:rsidR="009A05BC" w:rsidRPr="006D3BEC" w:rsidRDefault="009A05BC" w:rsidP="00007650">
            <w:pPr>
              <w:pStyle w:val="BulletsCopy"/>
            </w:pPr>
          </w:p>
          <w:p w14:paraId="474F7B0B" w14:textId="77777777" w:rsidR="009A05BC" w:rsidRPr="006D3BEC" w:rsidRDefault="009A05BC" w:rsidP="00007650">
            <w:pPr>
              <w:pStyle w:val="BulletsCopy"/>
            </w:pPr>
          </w:p>
          <w:p w14:paraId="4F3028FD" w14:textId="77777777" w:rsidR="009A05BC" w:rsidRPr="006D3BEC" w:rsidRDefault="009A05BC" w:rsidP="00007650">
            <w:pPr>
              <w:pStyle w:val="BulletsCopy"/>
            </w:pPr>
          </w:p>
          <w:p w14:paraId="0A48B76E" w14:textId="77777777" w:rsidR="009A05BC" w:rsidRPr="006D3BEC" w:rsidRDefault="009A05BC" w:rsidP="00007650">
            <w:pPr>
              <w:pStyle w:val="BulletsCopy"/>
            </w:pPr>
          </w:p>
        </w:tc>
      </w:tr>
    </w:tbl>
    <w:p w14:paraId="08CB04A1" w14:textId="2D49E891" w:rsidR="006A0B2D" w:rsidRPr="006D3BEC" w:rsidRDefault="006A0B2D" w:rsidP="00237D19">
      <w:pPr>
        <w:spacing w:before="180" w:after="180"/>
        <w:rPr>
          <w:rFonts w:asciiTheme="minorHAnsi" w:hAnsiTheme="minorHAnsi" w:cstheme="minorHAnsi"/>
          <w:color w:val="004266"/>
          <w:sz w:val="21"/>
          <w:szCs w:val="21"/>
        </w:rPr>
      </w:pPr>
    </w:p>
    <w:p w14:paraId="076BDF11" w14:textId="77777777" w:rsidR="006A0B2D" w:rsidRPr="006D3BEC" w:rsidRDefault="006A0B2D">
      <w:pPr>
        <w:spacing w:after="200" w:line="276" w:lineRule="auto"/>
        <w:rPr>
          <w:rFonts w:asciiTheme="minorHAnsi" w:hAnsiTheme="minorHAnsi" w:cstheme="minorHAnsi"/>
          <w:color w:val="004266"/>
          <w:sz w:val="21"/>
          <w:szCs w:val="21"/>
        </w:rPr>
      </w:pPr>
      <w:r w:rsidRPr="006D3BEC">
        <w:rPr>
          <w:rFonts w:asciiTheme="minorHAnsi" w:hAnsiTheme="minorHAnsi" w:cstheme="minorHAnsi"/>
          <w:color w:val="004266"/>
          <w:sz w:val="21"/>
          <w:szCs w:val="21"/>
        </w:rPr>
        <w:br w:type="page"/>
      </w:r>
    </w:p>
    <w:p w14:paraId="19D9788C" w14:textId="700821FD" w:rsidR="002E5DDA" w:rsidRPr="006D3BEC" w:rsidRDefault="002E5DDA" w:rsidP="00070ECA">
      <w:pPr>
        <w:pStyle w:val="Heading1"/>
        <w:framePr w:hSpace="0" w:wrap="auto" w:vAnchor="margin" w:hAnchor="text" w:yAlign="inline"/>
        <w:jc w:val="left"/>
        <w:rPr>
          <w:rFonts w:asciiTheme="minorHAnsi" w:hAnsiTheme="minorHAnsi" w:cstheme="minorHAnsi"/>
        </w:rPr>
      </w:pPr>
      <w:bookmarkStart w:id="4" w:name="_Toc121394236"/>
      <w:r w:rsidRPr="006D3BEC">
        <w:rPr>
          <w:rFonts w:asciiTheme="minorHAnsi" w:hAnsiTheme="minorHAnsi" w:cstheme="minorHAnsi"/>
        </w:rPr>
        <w:lastRenderedPageBreak/>
        <w:t>C</w:t>
      </w:r>
      <w:r w:rsidR="00070ECA" w:rsidRPr="006D3BEC">
        <w:rPr>
          <w:rFonts w:asciiTheme="minorHAnsi" w:hAnsiTheme="minorHAnsi" w:cstheme="minorHAnsi"/>
        </w:rPr>
        <w:t>ontract Appraisal</w:t>
      </w:r>
      <w:bookmarkEnd w:id="4"/>
      <w:r w:rsidR="00070ECA" w:rsidRPr="006D3BEC">
        <w:rPr>
          <w:rFonts w:asciiTheme="minorHAnsi" w:hAnsiTheme="minorHAnsi" w:cstheme="minorHAnsi"/>
        </w:rPr>
        <w:t xml:space="preserve"> </w:t>
      </w:r>
    </w:p>
    <w:p w14:paraId="00421EF1" w14:textId="43412CCA" w:rsidR="002E5DDA" w:rsidRPr="006D3BEC" w:rsidRDefault="002E5DDA" w:rsidP="00480724">
      <w:pPr>
        <w:rPr>
          <w:rFonts w:asciiTheme="minorHAnsi" w:hAnsiTheme="minorHAnsi" w:cstheme="minorHAnsi"/>
          <w:b/>
          <w:lang w:val="en-US" w:eastAsia="en-US"/>
        </w:rPr>
      </w:pPr>
    </w:p>
    <w:p w14:paraId="6306CDE2" w14:textId="2CD2CF8A" w:rsidR="00070ECA" w:rsidRPr="00905559" w:rsidRDefault="00070ECA" w:rsidP="00070ECA">
      <w:pPr>
        <w:pStyle w:val="Heading3"/>
        <w:rPr>
          <w:rFonts w:asciiTheme="minorHAnsi" w:hAnsiTheme="minorHAnsi" w:cstheme="minorHAnsi"/>
          <w:sz w:val="22"/>
          <w:szCs w:val="22"/>
        </w:rPr>
      </w:pPr>
      <w:bookmarkStart w:id="5" w:name="_Toc121394237"/>
      <w:r w:rsidRPr="00905559">
        <w:rPr>
          <w:rFonts w:asciiTheme="minorHAnsi" w:hAnsiTheme="minorHAnsi" w:cstheme="minorHAnsi"/>
          <w:sz w:val="22"/>
          <w:szCs w:val="22"/>
        </w:rPr>
        <w:t>List the unusual aspects of construction, materials, or penalties that will be used</w:t>
      </w:r>
      <w:bookmarkEnd w:id="5"/>
    </w:p>
    <w:tbl>
      <w:tblPr>
        <w:tblStyle w:val="TableGrid"/>
        <w:tblW w:w="5000" w:type="pct"/>
        <w:tblLook w:val="04A0" w:firstRow="1" w:lastRow="0" w:firstColumn="1" w:lastColumn="0" w:noHBand="0" w:noVBand="1"/>
      </w:tblPr>
      <w:tblGrid>
        <w:gridCol w:w="9926"/>
      </w:tblGrid>
      <w:tr w:rsidR="00070ECA" w:rsidRPr="008B2839" w14:paraId="3A303FB5" w14:textId="77777777" w:rsidTr="00B829AC">
        <w:trPr>
          <w:trHeight w:val="794"/>
        </w:trPr>
        <w:tc>
          <w:tcPr>
            <w:tcW w:w="5000" w:type="pct"/>
          </w:tcPr>
          <w:p w14:paraId="024CE54A" w14:textId="77777777" w:rsidR="00070ECA" w:rsidRPr="008B2839" w:rsidRDefault="00070ECA" w:rsidP="00B829AC">
            <w:pPr>
              <w:rPr>
                <w:rFonts w:asciiTheme="minorHAnsi" w:hAnsiTheme="minorHAnsi" w:cstheme="minorHAnsi"/>
                <w:b/>
                <w:sz w:val="20"/>
                <w:szCs w:val="20"/>
                <w:lang w:val="en-US" w:eastAsia="en-US"/>
              </w:rPr>
            </w:pPr>
          </w:p>
          <w:p w14:paraId="4FEE2BB3" w14:textId="77777777" w:rsidR="00070ECA" w:rsidRDefault="00070ECA" w:rsidP="00EF72F9">
            <w:pPr>
              <w:pStyle w:val="BulletsCopy"/>
            </w:pPr>
          </w:p>
          <w:p w14:paraId="08D2D5D7" w14:textId="77777777" w:rsidR="00EF72F9" w:rsidRDefault="00EF72F9" w:rsidP="00EF72F9">
            <w:pPr>
              <w:pStyle w:val="BulletsCopy"/>
            </w:pPr>
          </w:p>
          <w:p w14:paraId="278DA5DE" w14:textId="77777777" w:rsidR="00EF72F9" w:rsidRDefault="00EF72F9" w:rsidP="00EF72F9">
            <w:pPr>
              <w:pStyle w:val="BulletsCopy"/>
            </w:pPr>
          </w:p>
          <w:p w14:paraId="0E1FCE50" w14:textId="77777777" w:rsidR="00EF72F9" w:rsidRDefault="00EF72F9" w:rsidP="00EF72F9">
            <w:pPr>
              <w:pStyle w:val="BulletsCopy"/>
            </w:pPr>
          </w:p>
          <w:p w14:paraId="6028C91A" w14:textId="77777777" w:rsidR="00EF72F9" w:rsidRDefault="00EF72F9" w:rsidP="00EF72F9">
            <w:pPr>
              <w:pStyle w:val="BulletsCopy"/>
            </w:pPr>
          </w:p>
          <w:p w14:paraId="049DC065" w14:textId="77777777" w:rsidR="00EF72F9" w:rsidRDefault="00EF72F9" w:rsidP="00EF72F9">
            <w:pPr>
              <w:pStyle w:val="BulletsCopy"/>
            </w:pPr>
          </w:p>
          <w:p w14:paraId="6E4A6D60" w14:textId="77777777" w:rsidR="00EF72F9" w:rsidRDefault="00EF72F9" w:rsidP="00EF72F9">
            <w:pPr>
              <w:pStyle w:val="BulletsCopy"/>
            </w:pPr>
          </w:p>
          <w:p w14:paraId="5F6D01BD" w14:textId="77777777" w:rsidR="00EF72F9" w:rsidRDefault="00EF72F9" w:rsidP="00EF72F9">
            <w:pPr>
              <w:pStyle w:val="BulletsCopy"/>
            </w:pPr>
          </w:p>
          <w:p w14:paraId="3ED5384C" w14:textId="77777777" w:rsidR="00EF72F9" w:rsidRDefault="00EF72F9" w:rsidP="00EF72F9">
            <w:pPr>
              <w:pStyle w:val="BulletsCopy"/>
            </w:pPr>
          </w:p>
          <w:p w14:paraId="12178155" w14:textId="77777777" w:rsidR="00EF72F9" w:rsidRDefault="00EF72F9" w:rsidP="00EF72F9">
            <w:pPr>
              <w:pStyle w:val="BulletsCopy"/>
            </w:pPr>
          </w:p>
          <w:p w14:paraId="0B86413F" w14:textId="77777777" w:rsidR="00EF72F9" w:rsidRDefault="00EF72F9" w:rsidP="00EF72F9">
            <w:pPr>
              <w:pStyle w:val="BulletsCopy"/>
            </w:pPr>
          </w:p>
          <w:p w14:paraId="65179C21" w14:textId="77777777" w:rsidR="00EF72F9" w:rsidRDefault="00EF72F9" w:rsidP="00EF72F9">
            <w:pPr>
              <w:pStyle w:val="BulletsCopy"/>
            </w:pPr>
          </w:p>
          <w:p w14:paraId="46CB4E11" w14:textId="77777777" w:rsidR="00EF72F9" w:rsidRDefault="00EF72F9" w:rsidP="00EF72F9">
            <w:pPr>
              <w:pStyle w:val="BulletsCopy"/>
            </w:pPr>
          </w:p>
          <w:p w14:paraId="18E2F86C" w14:textId="77777777" w:rsidR="00EF72F9" w:rsidRDefault="00EF72F9" w:rsidP="00EF72F9">
            <w:pPr>
              <w:pStyle w:val="BulletsCopy"/>
            </w:pPr>
          </w:p>
          <w:p w14:paraId="61DAF126" w14:textId="77777777" w:rsidR="00EF72F9" w:rsidRDefault="00EF72F9" w:rsidP="00EF72F9">
            <w:pPr>
              <w:pStyle w:val="BulletsCopy"/>
            </w:pPr>
          </w:p>
          <w:p w14:paraId="7EB365EC" w14:textId="77777777" w:rsidR="00EF72F9" w:rsidRDefault="00EF72F9" w:rsidP="00EF72F9">
            <w:pPr>
              <w:pStyle w:val="BulletsCopy"/>
            </w:pPr>
          </w:p>
          <w:p w14:paraId="6F890FB1" w14:textId="77777777" w:rsidR="00EF72F9" w:rsidRDefault="00EF72F9" w:rsidP="00EF72F9">
            <w:pPr>
              <w:pStyle w:val="BulletsCopy"/>
            </w:pPr>
          </w:p>
          <w:p w14:paraId="45837010" w14:textId="77777777" w:rsidR="00EF72F9" w:rsidRDefault="00EF72F9" w:rsidP="00EF72F9">
            <w:pPr>
              <w:pStyle w:val="BulletsCopy"/>
            </w:pPr>
          </w:p>
          <w:p w14:paraId="601DB4A6" w14:textId="77777777" w:rsidR="00EF72F9" w:rsidRDefault="00EF72F9" w:rsidP="00EF72F9">
            <w:pPr>
              <w:pStyle w:val="BulletsCopy"/>
            </w:pPr>
          </w:p>
          <w:p w14:paraId="46C0D343" w14:textId="77777777" w:rsidR="00EF72F9" w:rsidRDefault="00EF72F9" w:rsidP="00EF72F9">
            <w:pPr>
              <w:pStyle w:val="BulletsCopy"/>
            </w:pPr>
          </w:p>
          <w:p w14:paraId="2FCDA559" w14:textId="77777777" w:rsidR="00EF72F9" w:rsidRDefault="00EF72F9" w:rsidP="00EF72F9">
            <w:pPr>
              <w:pStyle w:val="BulletsCopy"/>
            </w:pPr>
          </w:p>
          <w:p w14:paraId="4B1B7C62" w14:textId="77777777" w:rsidR="00EF72F9" w:rsidRDefault="00EF72F9" w:rsidP="00EF72F9">
            <w:pPr>
              <w:pStyle w:val="BulletsCopy"/>
            </w:pPr>
          </w:p>
          <w:p w14:paraId="51CE5F23" w14:textId="77777777" w:rsidR="00EF72F9" w:rsidRDefault="00EF72F9" w:rsidP="00EF72F9">
            <w:pPr>
              <w:pStyle w:val="BulletsCopy"/>
            </w:pPr>
          </w:p>
          <w:p w14:paraId="178A729B" w14:textId="77777777" w:rsidR="00EF72F9" w:rsidRDefault="00EF72F9" w:rsidP="00EF72F9">
            <w:pPr>
              <w:pStyle w:val="BulletsCopy"/>
            </w:pPr>
          </w:p>
          <w:p w14:paraId="0FA1E4E6" w14:textId="77777777" w:rsidR="00EF72F9" w:rsidRDefault="00EF72F9" w:rsidP="00EF72F9">
            <w:pPr>
              <w:pStyle w:val="BulletsCopy"/>
            </w:pPr>
          </w:p>
          <w:p w14:paraId="51014E93" w14:textId="355B6E44" w:rsidR="00EF72F9" w:rsidRPr="008B2839" w:rsidRDefault="00EF72F9" w:rsidP="00EF72F9">
            <w:pPr>
              <w:pStyle w:val="BulletsCopy"/>
            </w:pPr>
          </w:p>
        </w:tc>
      </w:tr>
    </w:tbl>
    <w:p w14:paraId="2E70A611" w14:textId="329FB836" w:rsidR="00070ECA" w:rsidRPr="006D3BEC" w:rsidRDefault="00070ECA" w:rsidP="00070ECA">
      <w:pPr>
        <w:rPr>
          <w:rFonts w:asciiTheme="minorHAnsi" w:hAnsiTheme="minorHAnsi" w:cstheme="minorHAnsi"/>
          <w:lang w:val="en-US" w:eastAsia="en-US"/>
        </w:rPr>
      </w:pPr>
    </w:p>
    <w:p w14:paraId="346AC7E2" w14:textId="77777777" w:rsidR="00070ECA" w:rsidRDefault="00070ECA" w:rsidP="00070ECA">
      <w:pPr>
        <w:rPr>
          <w:rFonts w:asciiTheme="minorHAnsi" w:hAnsiTheme="minorHAnsi" w:cstheme="minorHAnsi"/>
          <w:lang w:val="en-US" w:eastAsia="en-US"/>
        </w:rPr>
      </w:pPr>
    </w:p>
    <w:p w14:paraId="17154600" w14:textId="6808E894" w:rsidR="00070ECA" w:rsidRPr="00E672D7" w:rsidRDefault="00070ECA" w:rsidP="00070ECA">
      <w:pPr>
        <w:pStyle w:val="Heading3"/>
        <w:rPr>
          <w:rFonts w:asciiTheme="minorHAnsi" w:hAnsiTheme="minorHAnsi" w:cstheme="minorHAnsi"/>
          <w:sz w:val="22"/>
          <w:szCs w:val="22"/>
        </w:rPr>
      </w:pPr>
      <w:bookmarkStart w:id="6" w:name="_Toc121394238"/>
      <w:r w:rsidRPr="00E672D7">
        <w:rPr>
          <w:rFonts w:asciiTheme="minorHAnsi" w:hAnsiTheme="minorHAnsi" w:cstheme="minorHAnsi"/>
          <w:sz w:val="22"/>
          <w:szCs w:val="22"/>
        </w:rPr>
        <w:lastRenderedPageBreak/>
        <w:t>Make a list of subcontractors that will be required to complete this job and how you would determine their availability.</w:t>
      </w:r>
      <w:bookmarkEnd w:id="6"/>
    </w:p>
    <w:p w14:paraId="38CF7033" w14:textId="091026BA" w:rsidR="00070ECA" w:rsidRPr="006D3BEC" w:rsidRDefault="00070ECA" w:rsidP="00070ECA">
      <w:pPr>
        <w:rPr>
          <w:rFonts w:asciiTheme="minorHAnsi" w:hAnsiTheme="minorHAnsi" w:cstheme="minorHAnsi"/>
          <w:lang w:val="en-US" w:eastAsia="en-US"/>
        </w:rPr>
      </w:pPr>
    </w:p>
    <w:tbl>
      <w:tblPr>
        <w:tblStyle w:val="TableGrid"/>
        <w:tblW w:w="5000" w:type="pct"/>
        <w:tblLook w:val="04A0" w:firstRow="1" w:lastRow="0" w:firstColumn="1" w:lastColumn="0" w:noHBand="0" w:noVBand="1"/>
      </w:tblPr>
      <w:tblGrid>
        <w:gridCol w:w="9926"/>
      </w:tblGrid>
      <w:tr w:rsidR="00070ECA" w:rsidRPr="008B2839" w14:paraId="20B3D2B6" w14:textId="77777777" w:rsidTr="00B829AC">
        <w:trPr>
          <w:trHeight w:val="794"/>
        </w:trPr>
        <w:tc>
          <w:tcPr>
            <w:tcW w:w="5000" w:type="pct"/>
          </w:tcPr>
          <w:p w14:paraId="27EE8484" w14:textId="77777777" w:rsidR="00070ECA" w:rsidRPr="008B2839" w:rsidRDefault="00070ECA" w:rsidP="00B829AC">
            <w:pPr>
              <w:rPr>
                <w:rFonts w:asciiTheme="minorHAnsi" w:hAnsiTheme="minorHAnsi" w:cstheme="minorHAnsi"/>
                <w:b/>
                <w:sz w:val="20"/>
                <w:szCs w:val="20"/>
                <w:lang w:val="en-US" w:eastAsia="en-US"/>
              </w:rPr>
            </w:pPr>
          </w:p>
          <w:p w14:paraId="6F9041A9" w14:textId="77777777" w:rsidR="00070ECA" w:rsidRDefault="00070ECA" w:rsidP="00EF72F9">
            <w:pPr>
              <w:spacing w:before="60" w:after="60"/>
              <w:rPr>
                <w:rFonts w:ascii="Calibri" w:eastAsia="Calibri" w:hAnsi="Calibri"/>
                <w:color w:val="FF0000"/>
                <w:sz w:val="20"/>
                <w:szCs w:val="20"/>
                <w:lang w:val="en-US" w:eastAsia="en-US"/>
              </w:rPr>
            </w:pPr>
          </w:p>
          <w:p w14:paraId="5AC947F4" w14:textId="77777777" w:rsidR="00EF72F9" w:rsidRDefault="00EF72F9" w:rsidP="00EF72F9">
            <w:pPr>
              <w:spacing w:before="60" w:after="60"/>
              <w:rPr>
                <w:rFonts w:ascii="Calibri" w:eastAsia="Calibri" w:hAnsi="Calibri"/>
                <w:color w:val="FF0000"/>
                <w:sz w:val="20"/>
                <w:szCs w:val="20"/>
                <w:lang w:val="en-US" w:eastAsia="en-US"/>
              </w:rPr>
            </w:pPr>
          </w:p>
          <w:p w14:paraId="2F25401F" w14:textId="77777777" w:rsidR="00EF72F9" w:rsidRDefault="00EF72F9" w:rsidP="00EF72F9">
            <w:pPr>
              <w:spacing w:before="60" w:after="60"/>
              <w:rPr>
                <w:rFonts w:ascii="Calibri" w:eastAsia="Calibri" w:hAnsi="Calibri"/>
                <w:color w:val="FF0000"/>
                <w:sz w:val="20"/>
                <w:szCs w:val="20"/>
                <w:lang w:val="en-US" w:eastAsia="en-US"/>
              </w:rPr>
            </w:pPr>
          </w:p>
          <w:p w14:paraId="4A38C2FC" w14:textId="77777777" w:rsidR="00EF72F9" w:rsidRDefault="00EF72F9" w:rsidP="00EF72F9">
            <w:pPr>
              <w:spacing w:before="60" w:after="60"/>
              <w:rPr>
                <w:rFonts w:ascii="Calibri" w:eastAsia="Calibri" w:hAnsi="Calibri"/>
                <w:color w:val="FF0000"/>
                <w:sz w:val="20"/>
                <w:szCs w:val="20"/>
                <w:lang w:val="en-US" w:eastAsia="en-US"/>
              </w:rPr>
            </w:pPr>
          </w:p>
          <w:p w14:paraId="6B354708" w14:textId="77777777" w:rsidR="00EF72F9" w:rsidRDefault="00EF72F9" w:rsidP="00EF72F9">
            <w:pPr>
              <w:spacing w:before="60" w:after="60"/>
              <w:rPr>
                <w:rFonts w:ascii="Calibri" w:eastAsia="Calibri" w:hAnsi="Calibri"/>
                <w:color w:val="FF0000"/>
                <w:sz w:val="20"/>
                <w:szCs w:val="20"/>
                <w:lang w:val="en-US" w:eastAsia="en-US"/>
              </w:rPr>
            </w:pPr>
          </w:p>
          <w:p w14:paraId="03FA61B8" w14:textId="77777777" w:rsidR="00EF72F9" w:rsidRDefault="00EF72F9" w:rsidP="00EF72F9">
            <w:pPr>
              <w:spacing w:before="60" w:after="60"/>
              <w:rPr>
                <w:rFonts w:ascii="Calibri" w:eastAsia="Calibri" w:hAnsi="Calibri"/>
                <w:color w:val="FF0000"/>
                <w:sz w:val="20"/>
                <w:szCs w:val="20"/>
                <w:lang w:val="en-US" w:eastAsia="en-US"/>
              </w:rPr>
            </w:pPr>
          </w:p>
          <w:p w14:paraId="4AF5B699" w14:textId="77777777" w:rsidR="00EF72F9" w:rsidRDefault="00EF72F9" w:rsidP="00EF72F9">
            <w:pPr>
              <w:spacing w:before="60" w:after="60"/>
              <w:rPr>
                <w:rFonts w:ascii="Calibri" w:eastAsia="Calibri" w:hAnsi="Calibri"/>
                <w:color w:val="FF0000"/>
                <w:sz w:val="20"/>
                <w:szCs w:val="20"/>
                <w:lang w:val="en-US" w:eastAsia="en-US"/>
              </w:rPr>
            </w:pPr>
          </w:p>
          <w:p w14:paraId="5562D5B6" w14:textId="77777777" w:rsidR="00EF72F9" w:rsidRDefault="00EF72F9" w:rsidP="00EF72F9">
            <w:pPr>
              <w:spacing w:before="60" w:after="60"/>
              <w:rPr>
                <w:rFonts w:ascii="Calibri" w:eastAsia="Calibri" w:hAnsi="Calibri"/>
                <w:color w:val="FF0000"/>
                <w:sz w:val="20"/>
                <w:szCs w:val="20"/>
                <w:lang w:val="en-US" w:eastAsia="en-US"/>
              </w:rPr>
            </w:pPr>
          </w:p>
          <w:p w14:paraId="5D8062E9" w14:textId="77777777" w:rsidR="00EF72F9" w:rsidRDefault="00EF72F9" w:rsidP="00EF72F9">
            <w:pPr>
              <w:spacing w:before="60" w:after="60"/>
              <w:rPr>
                <w:rFonts w:ascii="Calibri" w:eastAsia="Calibri" w:hAnsi="Calibri"/>
                <w:color w:val="FF0000"/>
                <w:sz w:val="20"/>
                <w:szCs w:val="20"/>
                <w:lang w:val="en-US" w:eastAsia="en-US"/>
              </w:rPr>
            </w:pPr>
          </w:p>
          <w:p w14:paraId="664AA397" w14:textId="77777777" w:rsidR="00EF72F9" w:rsidRDefault="00EF72F9" w:rsidP="00EF72F9">
            <w:pPr>
              <w:spacing w:before="60" w:after="60"/>
              <w:rPr>
                <w:rFonts w:ascii="Calibri" w:eastAsia="Calibri" w:hAnsi="Calibri"/>
                <w:color w:val="FF0000"/>
                <w:sz w:val="20"/>
                <w:szCs w:val="20"/>
                <w:lang w:val="en-US" w:eastAsia="en-US"/>
              </w:rPr>
            </w:pPr>
          </w:p>
          <w:p w14:paraId="47DA9480" w14:textId="77777777" w:rsidR="00EF72F9" w:rsidRDefault="00EF72F9" w:rsidP="00EF72F9">
            <w:pPr>
              <w:spacing w:before="60" w:after="60"/>
              <w:rPr>
                <w:rFonts w:ascii="Calibri" w:eastAsia="Calibri" w:hAnsi="Calibri"/>
                <w:color w:val="FF0000"/>
                <w:sz w:val="20"/>
                <w:szCs w:val="20"/>
                <w:lang w:val="en-US" w:eastAsia="en-US"/>
              </w:rPr>
            </w:pPr>
          </w:p>
          <w:p w14:paraId="6F589A0C" w14:textId="77777777" w:rsidR="00EF72F9" w:rsidRDefault="00EF72F9" w:rsidP="00EF72F9">
            <w:pPr>
              <w:spacing w:before="60" w:after="60"/>
              <w:rPr>
                <w:rFonts w:ascii="Calibri" w:eastAsia="Calibri" w:hAnsi="Calibri"/>
                <w:color w:val="FF0000"/>
                <w:sz w:val="20"/>
                <w:szCs w:val="20"/>
                <w:lang w:val="en-US" w:eastAsia="en-US"/>
              </w:rPr>
            </w:pPr>
          </w:p>
          <w:p w14:paraId="5C63FF33" w14:textId="77777777" w:rsidR="00EF72F9" w:rsidRDefault="00EF72F9" w:rsidP="00EF72F9">
            <w:pPr>
              <w:spacing w:before="60" w:after="60"/>
              <w:rPr>
                <w:rFonts w:ascii="Calibri" w:eastAsia="Calibri" w:hAnsi="Calibri"/>
                <w:color w:val="FF0000"/>
                <w:sz w:val="20"/>
                <w:szCs w:val="20"/>
                <w:lang w:val="en-US" w:eastAsia="en-US"/>
              </w:rPr>
            </w:pPr>
          </w:p>
          <w:p w14:paraId="1B6B804C" w14:textId="77777777" w:rsidR="00EF72F9" w:rsidRDefault="00EF72F9" w:rsidP="00EF72F9">
            <w:pPr>
              <w:spacing w:before="60" w:after="60"/>
              <w:rPr>
                <w:rFonts w:ascii="Calibri" w:eastAsia="Calibri" w:hAnsi="Calibri"/>
                <w:color w:val="FF0000"/>
                <w:sz w:val="20"/>
                <w:szCs w:val="20"/>
                <w:lang w:val="en-US" w:eastAsia="en-US"/>
              </w:rPr>
            </w:pPr>
          </w:p>
          <w:p w14:paraId="6C726089" w14:textId="77777777" w:rsidR="00EF72F9" w:rsidRDefault="00EF72F9" w:rsidP="00EF72F9">
            <w:pPr>
              <w:spacing w:before="60" w:after="60"/>
              <w:rPr>
                <w:rFonts w:ascii="Calibri" w:eastAsia="Calibri" w:hAnsi="Calibri"/>
                <w:color w:val="FF0000"/>
                <w:sz w:val="20"/>
                <w:szCs w:val="20"/>
                <w:lang w:val="en-US" w:eastAsia="en-US"/>
              </w:rPr>
            </w:pPr>
          </w:p>
          <w:p w14:paraId="22660344" w14:textId="77777777" w:rsidR="00EF72F9" w:rsidRDefault="00EF72F9" w:rsidP="00EF72F9">
            <w:pPr>
              <w:spacing w:before="60" w:after="60"/>
              <w:rPr>
                <w:rFonts w:ascii="Calibri" w:eastAsia="Calibri" w:hAnsi="Calibri"/>
                <w:color w:val="FF0000"/>
                <w:sz w:val="20"/>
                <w:szCs w:val="20"/>
                <w:lang w:val="en-US" w:eastAsia="en-US"/>
              </w:rPr>
            </w:pPr>
          </w:p>
          <w:p w14:paraId="67F92077" w14:textId="77777777" w:rsidR="00EF72F9" w:rsidRDefault="00EF72F9" w:rsidP="00EF72F9">
            <w:pPr>
              <w:spacing w:before="60" w:after="60"/>
              <w:rPr>
                <w:rFonts w:ascii="Calibri" w:eastAsia="Calibri" w:hAnsi="Calibri"/>
                <w:color w:val="FF0000"/>
                <w:sz w:val="20"/>
                <w:szCs w:val="20"/>
                <w:lang w:val="en-US" w:eastAsia="en-US"/>
              </w:rPr>
            </w:pPr>
          </w:p>
          <w:p w14:paraId="779EFB33" w14:textId="77777777" w:rsidR="00EF72F9" w:rsidRDefault="00EF72F9" w:rsidP="00EF72F9">
            <w:pPr>
              <w:spacing w:before="60" w:after="60"/>
              <w:rPr>
                <w:rFonts w:ascii="Calibri" w:eastAsia="Calibri" w:hAnsi="Calibri"/>
                <w:color w:val="FF0000"/>
                <w:sz w:val="20"/>
                <w:szCs w:val="20"/>
                <w:lang w:val="en-US" w:eastAsia="en-US"/>
              </w:rPr>
            </w:pPr>
          </w:p>
          <w:p w14:paraId="12F7351D" w14:textId="77777777" w:rsidR="00EF72F9" w:rsidRDefault="00EF72F9" w:rsidP="00EF72F9">
            <w:pPr>
              <w:spacing w:before="60" w:after="60"/>
              <w:rPr>
                <w:rFonts w:ascii="Calibri" w:eastAsia="Calibri" w:hAnsi="Calibri"/>
                <w:color w:val="FF0000"/>
                <w:sz w:val="20"/>
                <w:szCs w:val="20"/>
                <w:lang w:val="en-US" w:eastAsia="en-US"/>
              </w:rPr>
            </w:pPr>
          </w:p>
          <w:p w14:paraId="6A850F25" w14:textId="77777777" w:rsidR="00EF72F9" w:rsidRDefault="00EF72F9" w:rsidP="00EF72F9">
            <w:pPr>
              <w:spacing w:before="60" w:after="60"/>
              <w:rPr>
                <w:rFonts w:ascii="Calibri" w:eastAsia="Calibri" w:hAnsi="Calibri"/>
                <w:color w:val="FF0000"/>
                <w:sz w:val="20"/>
                <w:szCs w:val="20"/>
                <w:lang w:val="en-US" w:eastAsia="en-US"/>
              </w:rPr>
            </w:pPr>
          </w:p>
          <w:p w14:paraId="40327B92" w14:textId="77777777" w:rsidR="00EF72F9" w:rsidRDefault="00EF72F9" w:rsidP="00EF72F9">
            <w:pPr>
              <w:spacing w:before="60" w:after="60"/>
              <w:rPr>
                <w:rFonts w:ascii="Calibri" w:eastAsia="Calibri" w:hAnsi="Calibri"/>
                <w:color w:val="FF0000"/>
                <w:sz w:val="20"/>
                <w:szCs w:val="20"/>
                <w:lang w:val="en-US" w:eastAsia="en-US"/>
              </w:rPr>
            </w:pPr>
          </w:p>
          <w:p w14:paraId="1157FD37" w14:textId="77777777" w:rsidR="00EF72F9" w:rsidRDefault="00EF72F9" w:rsidP="00EF72F9">
            <w:pPr>
              <w:spacing w:before="60" w:after="60"/>
              <w:rPr>
                <w:rFonts w:ascii="Calibri" w:eastAsia="Calibri" w:hAnsi="Calibri"/>
                <w:color w:val="FF0000"/>
                <w:sz w:val="20"/>
                <w:szCs w:val="20"/>
                <w:lang w:val="en-US" w:eastAsia="en-US"/>
              </w:rPr>
            </w:pPr>
          </w:p>
          <w:p w14:paraId="62A99FD5" w14:textId="77777777" w:rsidR="00EF72F9" w:rsidRDefault="00EF72F9" w:rsidP="00EF72F9">
            <w:pPr>
              <w:spacing w:before="60" w:after="60"/>
              <w:rPr>
                <w:rFonts w:ascii="Calibri" w:eastAsia="Calibri" w:hAnsi="Calibri"/>
                <w:color w:val="FF0000"/>
                <w:sz w:val="20"/>
                <w:szCs w:val="20"/>
                <w:lang w:val="en-US" w:eastAsia="en-US"/>
              </w:rPr>
            </w:pPr>
          </w:p>
          <w:p w14:paraId="73FF08CE" w14:textId="77777777" w:rsidR="00EF72F9" w:rsidRDefault="00EF72F9" w:rsidP="00EF72F9">
            <w:pPr>
              <w:spacing w:before="60" w:after="60"/>
              <w:rPr>
                <w:rFonts w:ascii="Calibri" w:eastAsia="Calibri" w:hAnsi="Calibri"/>
                <w:color w:val="FF0000"/>
                <w:sz w:val="20"/>
                <w:szCs w:val="20"/>
                <w:lang w:val="en-US" w:eastAsia="en-US"/>
              </w:rPr>
            </w:pPr>
          </w:p>
          <w:p w14:paraId="4DA00606" w14:textId="77777777" w:rsidR="00EF72F9" w:rsidRDefault="00EF72F9" w:rsidP="00EF72F9">
            <w:pPr>
              <w:spacing w:before="60" w:after="60"/>
              <w:rPr>
                <w:rFonts w:ascii="Calibri" w:eastAsia="Calibri" w:hAnsi="Calibri"/>
                <w:color w:val="FF0000"/>
                <w:sz w:val="20"/>
                <w:szCs w:val="20"/>
                <w:lang w:val="en-US" w:eastAsia="en-US"/>
              </w:rPr>
            </w:pPr>
          </w:p>
          <w:p w14:paraId="093D7766" w14:textId="77777777" w:rsidR="00EF72F9" w:rsidRDefault="00EF72F9" w:rsidP="00EF72F9">
            <w:pPr>
              <w:spacing w:before="60" w:after="60"/>
              <w:rPr>
                <w:rFonts w:ascii="Calibri" w:eastAsia="Calibri" w:hAnsi="Calibri"/>
                <w:color w:val="FF0000"/>
                <w:sz w:val="20"/>
                <w:szCs w:val="20"/>
                <w:lang w:val="en-US" w:eastAsia="en-US"/>
              </w:rPr>
            </w:pPr>
          </w:p>
          <w:p w14:paraId="07F940C3" w14:textId="77777777" w:rsidR="00EF72F9" w:rsidRDefault="00EF72F9" w:rsidP="00EF72F9">
            <w:pPr>
              <w:spacing w:before="60" w:after="60"/>
              <w:rPr>
                <w:rFonts w:ascii="Calibri" w:eastAsia="Calibri" w:hAnsi="Calibri"/>
                <w:color w:val="FF0000"/>
                <w:sz w:val="20"/>
                <w:szCs w:val="20"/>
                <w:lang w:val="en-US" w:eastAsia="en-US"/>
              </w:rPr>
            </w:pPr>
          </w:p>
          <w:p w14:paraId="38DED624" w14:textId="77777777" w:rsidR="00EF72F9" w:rsidRDefault="00EF72F9" w:rsidP="00EF72F9">
            <w:pPr>
              <w:spacing w:before="60" w:after="60"/>
              <w:rPr>
                <w:rFonts w:ascii="Calibri" w:eastAsia="Calibri" w:hAnsi="Calibri"/>
                <w:color w:val="FF0000"/>
                <w:sz w:val="20"/>
                <w:szCs w:val="20"/>
                <w:lang w:val="en-US" w:eastAsia="en-US"/>
              </w:rPr>
            </w:pPr>
          </w:p>
          <w:p w14:paraId="7BFE37A8" w14:textId="77777777" w:rsidR="00EF72F9" w:rsidRDefault="00EF72F9" w:rsidP="00EF72F9">
            <w:pPr>
              <w:spacing w:before="60" w:after="60"/>
              <w:rPr>
                <w:rFonts w:ascii="Calibri" w:eastAsia="Calibri" w:hAnsi="Calibri"/>
                <w:color w:val="FF0000"/>
                <w:sz w:val="20"/>
                <w:szCs w:val="20"/>
                <w:lang w:val="en-US" w:eastAsia="en-US"/>
              </w:rPr>
            </w:pPr>
          </w:p>
          <w:p w14:paraId="3557B1A6" w14:textId="77777777" w:rsidR="00EF72F9" w:rsidRDefault="00EF72F9" w:rsidP="00EF72F9">
            <w:pPr>
              <w:spacing w:before="60" w:after="60"/>
              <w:rPr>
                <w:rFonts w:ascii="Calibri" w:eastAsia="Calibri" w:hAnsi="Calibri"/>
                <w:color w:val="FF0000"/>
                <w:sz w:val="20"/>
                <w:szCs w:val="20"/>
                <w:lang w:val="en-US" w:eastAsia="en-US"/>
              </w:rPr>
            </w:pPr>
          </w:p>
          <w:p w14:paraId="40CCFDE6" w14:textId="77777777" w:rsidR="00EF72F9" w:rsidRDefault="00EF72F9" w:rsidP="00EF72F9">
            <w:pPr>
              <w:spacing w:before="60" w:after="60"/>
              <w:rPr>
                <w:rFonts w:ascii="Calibri" w:eastAsia="Calibri" w:hAnsi="Calibri"/>
                <w:color w:val="FF0000"/>
                <w:sz w:val="20"/>
                <w:szCs w:val="20"/>
                <w:lang w:val="en-US" w:eastAsia="en-US"/>
              </w:rPr>
            </w:pPr>
          </w:p>
          <w:p w14:paraId="793115B9" w14:textId="77777777" w:rsidR="00EF72F9" w:rsidRDefault="00EF72F9" w:rsidP="00EF72F9">
            <w:pPr>
              <w:spacing w:before="60" w:after="60"/>
              <w:rPr>
                <w:rFonts w:ascii="Calibri" w:eastAsia="Calibri" w:hAnsi="Calibri"/>
                <w:color w:val="FF0000"/>
                <w:sz w:val="20"/>
                <w:szCs w:val="20"/>
                <w:lang w:val="en-US" w:eastAsia="en-US"/>
              </w:rPr>
            </w:pPr>
          </w:p>
          <w:p w14:paraId="62A9A1DF" w14:textId="1335274B" w:rsidR="00EF72F9" w:rsidRPr="00EF72F9" w:rsidRDefault="00EF72F9" w:rsidP="00EF72F9">
            <w:pPr>
              <w:spacing w:before="60" w:after="60"/>
              <w:rPr>
                <w:rFonts w:ascii="Calibri" w:eastAsia="Calibri" w:hAnsi="Calibri"/>
                <w:color w:val="FF0000"/>
                <w:sz w:val="20"/>
                <w:szCs w:val="20"/>
                <w:lang w:val="en-US" w:eastAsia="en-US"/>
              </w:rPr>
            </w:pPr>
          </w:p>
        </w:tc>
      </w:tr>
    </w:tbl>
    <w:p w14:paraId="5D03458C" w14:textId="77777777" w:rsidR="00B95CC7" w:rsidRDefault="00B95CC7" w:rsidP="00070ECA">
      <w:pPr>
        <w:pStyle w:val="Heading3"/>
        <w:rPr>
          <w:rFonts w:asciiTheme="minorHAnsi" w:hAnsiTheme="minorHAnsi" w:cstheme="minorHAnsi"/>
          <w:sz w:val="22"/>
          <w:szCs w:val="22"/>
        </w:rPr>
      </w:pPr>
    </w:p>
    <w:p w14:paraId="4AF0F5A2" w14:textId="61900145" w:rsidR="00070ECA" w:rsidRPr="0033002D" w:rsidRDefault="00070ECA" w:rsidP="00070ECA">
      <w:pPr>
        <w:pStyle w:val="Heading3"/>
        <w:rPr>
          <w:rFonts w:asciiTheme="minorHAnsi" w:hAnsiTheme="minorHAnsi" w:cstheme="minorHAnsi"/>
          <w:sz w:val="22"/>
          <w:szCs w:val="22"/>
        </w:rPr>
      </w:pPr>
      <w:bookmarkStart w:id="7" w:name="_Toc121394239"/>
      <w:r w:rsidRPr="0033002D">
        <w:rPr>
          <w:rFonts w:asciiTheme="minorHAnsi" w:hAnsiTheme="minorHAnsi" w:cstheme="minorHAnsi"/>
          <w:sz w:val="22"/>
          <w:szCs w:val="22"/>
        </w:rPr>
        <w:lastRenderedPageBreak/>
        <w:t>How you would confirm materials suitability and availability</w:t>
      </w:r>
      <w:bookmarkEnd w:id="7"/>
    </w:p>
    <w:p w14:paraId="6C17A501" w14:textId="77777777" w:rsidR="00070ECA" w:rsidRPr="006D3BEC" w:rsidRDefault="00070ECA" w:rsidP="00070ECA">
      <w:pPr>
        <w:rPr>
          <w:rFonts w:asciiTheme="minorHAnsi" w:hAnsiTheme="minorHAnsi" w:cstheme="minorHAnsi"/>
          <w:lang w:val="en-US" w:eastAsia="en-US"/>
        </w:rPr>
      </w:pPr>
    </w:p>
    <w:tbl>
      <w:tblPr>
        <w:tblStyle w:val="TableGrid"/>
        <w:tblW w:w="5000" w:type="pct"/>
        <w:tblLook w:val="04A0" w:firstRow="1" w:lastRow="0" w:firstColumn="1" w:lastColumn="0" w:noHBand="0" w:noVBand="1"/>
      </w:tblPr>
      <w:tblGrid>
        <w:gridCol w:w="9926"/>
      </w:tblGrid>
      <w:tr w:rsidR="00070ECA" w:rsidRPr="006D3BEC" w14:paraId="47CD3228" w14:textId="77777777" w:rsidTr="00B829AC">
        <w:trPr>
          <w:trHeight w:val="794"/>
        </w:trPr>
        <w:tc>
          <w:tcPr>
            <w:tcW w:w="5000" w:type="pct"/>
          </w:tcPr>
          <w:p w14:paraId="4CFAE862" w14:textId="77777777" w:rsidR="00070ECA" w:rsidRPr="006D3BEC" w:rsidRDefault="00070ECA" w:rsidP="00B829AC">
            <w:pPr>
              <w:rPr>
                <w:rFonts w:asciiTheme="minorHAnsi" w:hAnsiTheme="minorHAnsi" w:cstheme="minorHAnsi"/>
                <w:b/>
                <w:lang w:val="en-US" w:eastAsia="en-US"/>
              </w:rPr>
            </w:pPr>
          </w:p>
          <w:p w14:paraId="32DCF8C9" w14:textId="77777777" w:rsidR="00070ECA" w:rsidRDefault="00070ECA" w:rsidP="00007650">
            <w:pPr>
              <w:pStyle w:val="BulletsCopy"/>
            </w:pPr>
          </w:p>
          <w:p w14:paraId="0954CE8E" w14:textId="77777777" w:rsidR="00EF72F9" w:rsidRDefault="00EF72F9" w:rsidP="00007650">
            <w:pPr>
              <w:pStyle w:val="BulletsCopy"/>
            </w:pPr>
          </w:p>
          <w:p w14:paraId="30C189B0" w14:textId="77777777" w:rsidR="00EF72F9" w:rsidRDefault="00EF72F9" w:rsidP="00007650">
            <w:pPr>
              <w:pStyle w:val="BulletsCopy"/>
            </w:pPr>
          </w:p>
          <w:p w14:paraId="2B926E9F" w14:textId="77777777" w:rsidR="00EF72F9" w:rsidRDefault="00EF72F9" w:rsidP="00007650">
            <w:pPr>
              <w:pStyle w:val="BulletsCopy"/>
            </w:pPr>
          </w:p>
          <w:p w14:paraId="4B7E6630" w14:textId="77777777" w:rsidR="00EF72F9" w:rsidRDefault="00EF72F9" w:rsidP="00007650">
            <w:pPr>
              <w:pStyle w:val="BulletsCopy"/>
            </w:pPr>
          </w:p>
          <w:p w14:paraId="1C318E9B" w14:textId="77777777" w:rsidR="00EF72F9" w:rsidRDefault="00EF72F9" w:rsidP="00007650">
            <w:pPr>
              <w:pStyle w:val="BulletsCopy"/>
            </w:pPr>
          </w:p>
          <w:p w14:paraId="79972B7F" w14:textId="77777777" w:rsidR="00EF72F9" w:rsidRDefault="00EF72F9" w:rsidP="00007650">
            <w:pPr>
              <w:pStyle w:val="BulletsCopy"/>
            </w:pPr>
          </w:p>
          <w:p w14:paraId="5BE422CD" w14:textId="77777777" w:rsidR="00EF72F9" w:rsidRDefault="00EF72F9" w:rsidP="00007650">
            <w:pPr>
              <w:pStyle w:val="BulletsCopy"/>
            </w:pPr>
          </w:p>
          <w:p w14:paraId="676EF594" w14:textId="77777777" w:rsidR="00EF72F9" w:rsidRDefault="00EF72F9" w:rsidP="00007650">
            <w:pPr>
              <w:pStyle w:val="BulletsCopy"/>
            </w:pPr>
          </w:p>
          <w:p w14:paraId="1AB81C81" w14:textId="77777777" w:rsidR="00EF72F9" w:rsidRDefault="00EF72F9" w:rsidP="00007650">
            <w:pPr>
              <w:pStyle w:val="BulletsCopy"/>
            </w:pPr>
          </w:p>
          <w:p w14:paraId="0199E59E" w14:textId="77777777" w:rsidR="00EF72F9" w:rsidRDefault="00EF72F9" w:rsidP="00007650">
            <w:pPr>
              <w:pStyle w:val="BulletsCopy"/>
            </w:pPr>
          </w:p>
          <w:p w14:paraId="315ED69B" w14:textId="77777777" w:rsidR="00921F7E" w:rsidRDefault="00921F7E" w:rsidP="00007650">
            <w:pPr>
              <w:pStyle w:val="BulletsCopy"/>
            </w:pPr>
          </w:p>
          <w:p w14:paraId="4E50BF5F" w14:textId="77777777" w:rsidR="00EF72F9" w:rsidRDefault="00EF72F9" w:rsidP="00007650">
            <w:pPr>
              <w:pStyle w:val="BulletsCopy"/>
            </w:pPr>
          </w:p>
          <w:p w14:paraId="3EA1E34A" w14:textId="77777777" w:rsidR="00007650" w:rsidRDefault="00007650" w:rsidP="00007650">
            <w:pPr>
              <w:pStyle w:val="BulletsCopy"/>
            </w:pPr>
          </w:p>
          <w:p w14:paraId="48A3E9D4" w14:textId="77777777" w:rsidR="00007650" w:rsidRDefault="00007650" w:rsidP="00007650">
            <w:pPr>
              <w:pStyle w:val="BulletsCopy"/>
            </w:pPr>
          </w:p>
          <w:p w14:paraId="7A0FD6F0" w14:textId="77777777" w:rsidR="00007650" w:rsidRDefault="00007650" w:rsidP="00007650">
            <w:pPr>
              <w:pStyle w:val="BulletsCopy"/>
            </w:pPr>
          </w:p>
          <w:p w14:paraId="4257DBF6" w14:textId="77777777" w:rsidR="00921F7E" w:rsidRDefault="00921F7E" w:rsidP="00007650">
            <w:pPr>
              <w:pStyle w:val="BulletsCopy"/>
            </w:pPr>
          </w:p>
          <w:p w14:paraId="6692D6E7" w14:textId="77777777" w:rsidR="00070ECA" w:rsidRPr="006D3BEC" w:rsidRDefault="00070ECA" w:rsidP="00007650">
            <w:pPr>
              <w:pStyle w:val="BulletsCopy"/>
            </w:pPr>
          </w:p>
          <w:p w14:paraId="2A4B39A8" w14:textId="77777777" w:rsidR="00070ECA" w:rsidRPr="006D3BEC" w:rsidRDefault="00070ECA" w:rsidP="00007650">
            <w:pPr>
              <w:pStyle w:val="BulletsCopy"/>
            </w:pPr>
          </w:p>
          <w:p w14:paraId="22EF9E6D" w14:textId="77777777" w:rsidR="00070ECA" w:rsidRPr="006D3BEC" w:rsidRDefault="00070ECA" w:rsidP="00007650">
            <w:pPr>
              <w:pStyle w:val="BulletsCopy"/>
            </w:pPr>
          </w:p>
          <w:p w14:paraId="5D9D7E82" w14:textId="77777777" w:rsidR="00070ECA" w:rsidRPr="006D3BEC" w:rsidRDefault="00070ECA" w:rsidP="00007650">
            <w:pPr>
              <w:pStyle w:val="BulletsCopy"/>
            </w:pPr>
          </w:p>
          <w:p w14:paraId="7E0B22EE" w14:textId="77777777" w:rsidR="00070ECA" w:rsidRPr="006D3BEC" w:rsidRDefault="00070ECA" w:rsidP="00007650">
            <w:pPr>
              <w:pStyle w:val="BulletsCopy"/>
            </w:pPr>
          </w:p>
          <w:p w14:paraId="0C47FF46" w14:textId="77777777" w:rsidR="00070ECA" w:rsidRPr="006D3BEC" w:rsidRDefault="00070ECA" w:rsidP="00007650">
            <w:pPr>
              <w:pStyle w:val="BulletsCopy"/>
            </w:pPr>
          </w:p>
          <w:p w14:paraId="4118C8D1" w14:textId="77777777" w:rsidR="00070ECA" w:rsidRPr="006D3BEC" w:rsidRDefault="00070ECA" w:rsidP="00007650">
            <w:pPr>
              <w:pStyle w:val="BulletsCopy"/>
            </w:pPr>
          </w:p>
          <w:p w14:paraId="6EDCD017" w14:textId="77777777" w:rsidR="00070ECA" w:rsidRPr="006D3BEC" w:rsidRDefault="00070ECA" w:rsidP="00007650">
            <w:pPr>
              <w:pStyle w:val="BulletsCopy"/>
            </w:pPr>
          </w:p>
          <w:p w14:paraId="2827FE37" w14:textId="77777777" w:rsidR="00070ECA" w:rsidRPr="006D3BEC" w:rsidRDefault="00070ECA" w:rsidP="00007650">
            <w:pPr>
              <w:pStyle w:val="BulletsCopy"/>
            </w:pPr>
          </w:p>
          <w:p w14:paraId="21504133" w14:textId="2BD2B5D4" w:rsidR="00070ECA" w:rsidRPr="006D3BEC" w:rsidRDefault="00070ECA" w:rsidP="00007650">
            <w:pPr>
              <w:pStyle w:val="BulletsCopy"/>
            </w:pPr>
          </w:p>
          <w:p w14:paraId="4D965D9B" w14:textId="1C91EA1D" w:rsidR="00070ECA" w:rsidRPr="006D3BEC" w:rsidRDefault="00070ECA" w:rsidP="00007650">
            <w:pPr>
              <w:pStyle w:val="BulletsCopy"/>
            </w:pPr>
          </w:p>
          <w:p w14:paraId="17EF0631" w14:textId="77777777" w:rsidR="00070ECA" w:rsidRPr="006D3BEC" w:rsidRDefault="00070ECA" w:rsidP="006E03ED">
            <w:pPr>
              <w:pStyle w:val="BulletsCopy"/>
            </w:pPr>
          </w:p>
        </w:tc>
      </w:tr>
    </w:tbl>
    <w:p w14:paraId="6CF56366" w14:textId="77777777" w:rsidR="006E03ED" w:rsidRDefault="006E03ED" w:rsidP="00070ECA">
      <w:pPr>
        <w:pStyle w:val="Heading3"/>
        <w:rPr>
          <w:rFonts w:asciiTheme="minorHAnsi" w:hAnsiTheme="minorHAnsi" w:cstheme="minorHAnsi"/>
          <w:sz w:val="22"/>
          <w:szCs w:val="22"/>
        </w:rPr>
      </w:pPr>
    </w:p>
    <w:p w14:paraId="5EB3225F" w14:textId="1CF32908" w:rsidR="00070ECA" w:rsidRPr="006E03ED" w:rsidRDefault="00070ECA" w:rsidP="00070ECA">
      <w:pPr>
        <w:pStyle w:val="Heading3"/>
        <w:rPr>
          <w:rFonts w:asciiTheme="minorHAnsi" w:hAnsiTheme="minorHAnsi" w:cstheme="minorHAnsi"/>
          <w:sz w:val="22"/>
          <w:szCs w:val="22"/>
        </w:rPr>
      </w:pPr>
      <w:bookmarkStart w:id="8" w:name="_Toc121394240"/>
      <w:r w:rsidRPr="006E03ED">
        <w:rPr>
          <w:rFonts w:asciiTheme="minorHAnsi" w:hAnsiTheme="minorHAnsi" w:cstheme="minorHAnsi"/>
          <w:sz w:val="22"/>
          <w:szCs w:val="22"/>
        </w:rPr>
        <w:t>Explain the process of organising site access including plant requirements and access</w:t>
      </w:r>
      <w:bookmarkEnd w:id="8"/>
    </w:p>
    <w:p w14:paraId="17BDE739" w14:textId="6B5C3458" w:rsidR="00070ECA" w:rsidRPr="006D3BEC" w:rsidRDefault="00070ECA" w:rsidP="00007650">
      <w:pPr>
        <w:pStyle w:val="BulletsCopy"/>
      </w:pPr>
    </w:p>
    <w:tbl>
      <w:tblPr>
        <w:tblStyle w:val="TableGrid"/>
        <w:tblW w:w="5000" w:type="pct"/>
        <w:tblLook w:val="04A0" w:firstRow="1" w:lastRow="0" w:firstColumn="1" w:lastColumn="0" w:noHBand="0" w:noVBand="1"/>
      </w:tblPr>
      <w:tblGrid>
        <w:gridCol w:w="9926"/>
      </w:tblGrid>
      <w:tr w:rsidR="00070ECA" w:rsidRPr="006D3BEC" w14:paraId="4CF1654D" w14:textId="77777777" w:rsidTr="00B829AC">
        <w:trPr>
          <w:trHeight w:val="794"/>
        </w:trPr>
        <w:tc>
          <w:tcPr>
            <w:tcW w:w="5000" w:type="pct"/>
          </w:tcPr>
          <w:p w14:paraId="68F5CE62" w14:textId="77777777" w:rsidR="00070ECA" w:rsidRPr="006D3BEC" w:rsidRDefault="00070ECA" w:rsidP="00B829AC">
            <w:pPr>
              <w:rPr>
                <w:rFonts w:asciiTheme="minorHAnsi" w:hAnsiTheme="minorHAnsi" w:cstheme="minorHAnsi"/>
                <w:b/>
                <w:lang w:val="en-US" w:eastAsia="en-US"/>
              </w:rPr>
            </w:pPr>
          </w:p>
          <w:p w14:paraId="19CD988B" w14:textId="77777777" w:rsidR="00070ECA" w:rsidRDefault="00070ECA" w:rsidP="00413B0A">
            <w:pPr>
              <w:pStyle w:val="BulletsCopy"/>
              <w:ind w:left="0"/>
            </w:pPr>
          </w:p>
          <w:p w14:paraId="56E9D586" w14:textId="77777777" w:rsidR="00EF72F9" w:rsidRDefault="00EF72F9" w:rsidP="00413B0A">
            <w:pPr>
              <w:pStyle w:val="BulletsCopy"/>
              <w:ind w:left="0"/>
            </w:pPr>
          </w:p>
          <w:p w14:paraId="26C57627" w14:textId="77777777" w:rsidR="00EF72F9" w:rsidRDefault="00EF72F9" w:rsidP="00413B0A">
            <w:pPr>
              <w:pStyle w:val="BulletsCopy"/>
              <w:ind w:left="0"/>
            </w:pPr>
          </w:p>
          <w:p w14:paraId="74DC8E69" w14:textId="77777777" w:rsidR="00EF72F9" w:rsidRDefault="00EF72F9" w:rsidP="00413B0A">
            <w:pPr>
              <w:pStyle w:val="BulletsCopy"/>
              <w:ind w:left="0"/>
            </w:pPr>
          </w:p>
          <w:p w14:paraId="416295A8" w14:textId="77777777" w:rsidR="00EF72F9" w:rsidRDefault="00EF72F9" w:rsidP="00413B0A">
            <w:pPr>
              <w:pStyle w:val="BulletsCopy"/>
              <w:ind w:left="0"/>
            </w:pPr>
          </w:p>
          <w:p w14:paraId="65FCCB2C" w14:textId="77777777" w:rsidR="00EF72F9" w:rsidRDefault="00EF72F9" w:rsidP="00413B0A">
            <w:pPr>
              <w:pStyle w:val="BulletsCopy"/>
              <w:ind w:left="0"/>
            </w:pPr>
          </w:p>
          <w:p w14:paraId="037BA55B" w14:textId="77777777" w:rsidR="00EF72F9" w:rsidRDefault="00EF72F9" w:rsidP="00413B0A">
            <w:pPr>
              <w:pStyle w:val="BulletsCopy"/>
              <w:ind w:left="0"/>
            </w:pPr>
          </w:p>
          <w:p w14:paraId="7C61E42E" w14:textId="77777777" w:rsidR="00EF72F9" w:rsidRDefault="00EF72F9" w:rsidP="00413B0A">
            <w:pPr>
              <w:pStyle w:val="BulletsCopy"/>
              <w:ind w:left="0"/>
            </w:pPr>
          </w:p>
          <w:p w14:paraId="6E2449C1" w14:textId="77777777" w:rsidR="00EF72F9" w:rsidRDefault="00EF72F9" w:rsidP="00413B0A">
            <w:pPr>
              <w:pStyle w:val="BulletsCopy"/>
              <w:ind w:left="0"/>
            </w:pPr>
          </w:p>
          <w:p w14:paraId="6B9EBAB0" w14:textId="77777777" w:rsidR="00EF72F9" w:rsidRDefault="00EF72F9" w:rsidP="00413B0A">
            <w:pPr>
              <w:pStyle w:val="BulletsCopy"/>
              <w:ind w:left="0"/>
            </w:pPr>
          </w:p>
          <w:p w14:paraId="4395632E" w14:textId="77777777" w:rsidR="00EF72F9" w:rsidRDefault="00EF72F9" w:rsidP="00413B0A">
            <w:pPr>
              <w:pStyle w:val="BulletsCopy"/>
              <w:ind w:left="0"/>
            </w:pPr>
          </w:p>
          <w:p w14:paraId="16BE5594" w14:textId="77777777" w:rsidR="00EF72F9" w:rsidRDefault="00EF72F9" w:rsidP="00413B0A">
            <w:pPr>
              <w:pStyle w:val="BulletsCopy"/>
              <w:ind w:left="0"/>
            </w:pPr>
          </w:p>
          <w:p w14:paraId="718FDCB7" w14:textId="77777777" w:rsidR="00EF72F9" w:rsidRDefault="00EF72F9" w:rsidP="00413B0A">
            <w:pPr>
              <w:pStyle w:val="BulletsCopy"/>
              <w:ind w:left="0"/>
            </w:pPr>
          </w:p>
          <w:p w14:paraId="7B3E2EE7" w14:textId="77777777" w:rsidR="00EF72F9" w:rsidRDefault="00EF72F9" w:rsidP="00413B0A">
            <w:pPr>
              <w:pStyle w:val="BulletsCopy"/>
              <w:ind w:left="0"/>
            </w:pPr>
          </w:p>
          <w:p w14:paraId="0A18A0E8" w14:textId="77777777" w:rsidR="00EF72F9" w:rsidRDefault="00EF72F9" w:rsidP="00413B0A">
            <w:pPr>
              <w:pStyle w:val="BulletsCopy"/>
              <w:ind w:left="0"/>
            </w:pPr>
          </w:p>
          <w:p w14:paraId="0398D2DE" w14:textId="77777777" w:rsidR="00EF72F9" w:rsidRDefault="00EF72F9" w:rsidP="00413B0A">
            <w:pPr>
              <w:pStyle w:val="BulletsCopy"/>
              <w:ind w:left="0"/>
            </w:pPr>
          </w:p>
          <w:p w14:paraId="205F6586" w14:textId="77777777" w:rsidR="00EF72F9" w:rsidRDefault="00EF72F9" w:rsidP="00413B0A">
            <w:pPr>
              <w:pStyle w:val="BulletsCopy"/>
              <w:ind w:left="0"/>
            </w:pPr>
          </w:p>
          <w:p w14:paraId="0BC30FED" w14:textId="77777777" w:rsidR="00EF72F9" w:rsidRDefault="00EF72F9" w:rsidP="00413B0A">
            <w:pPr>
              <w:pStyle w:val="BulletsCopy"/>
              <w:ind w:left="0"/>
            </w:pPr>
          </w:p>
          <w:p w14:paraId="117DECED" w14:textId="77777777" w:rsidR="00EF72F9" w:rsidRDefault="00EF72F9" w:rsidP="00413B0A">
            <w:pPr>
              <w:pStyle w:val="BulletsCopy"/>
              <w:ind w:left="0"/>
            </w:pPr>
          </w:p>
          <w:p w14:paraId="69D72C7D" w14:textId="77777777" w:rsidR="00EF72F9" w:rsidRDefault="00EF72F9" w:rsidP="00413B0A">
            <w:pPr>
              <w:pStyle w:val="BulletsCopy"/>
              <w:ind w:left="0"/>
            </w:pPr>
          </w:p>
          <w:p w14:paraId="70D5C201" w14:textId="77777777" w:rsidR="00EF72F9" w:rsidRDefault="00EF72F9" w:rsidP="00413B0A">
            <w:pPr>
              <w:pStyle w:val="BulletsCopy"/>
              <w:ind w:left="0"/>
            </w:pPr>
          </w:p>
          <w:p w14:paraId="056C5128" w14:textId="77777777" w:rsidR="00EF72F9" w:rsidRDefault="00EF72F9" w:rsidP="00413B0A">
            <w:pPr>
              <w:pStyle w:val="BulletsCopy"/>
              <w:ind w:left="0"/>
            </w:pPr>
          </w:p>
          <w:p w14:paraId="5E4216BC" w14:textId="77777777" w:rsidR="00EF72F9" w:rsidRDefault="00EF72F9" w:rsidP="00413B0A">
            <w:pPr>
              <w:pStyle w:val="BulletsCopy"/>
              <w:ind w:left="0"/>
            </w:pPr>
          </w:p>
          <w:p w14:paraId="4A17B52F" w14:textId="77777777" w:rsidR="00EF72F9" w:rsidRDefault="00EF72F9" w:rsidP="00413B0A">
            <w:pPr>
              <w:pStyle w:val="BulletsCopy"/>
              <w:ind w:left="0"/>
            </w:pPr>
          </w:p>
          <w:p w14:paraId="1C3B024C" w14:textId="77777777" w:rsidR="00EF72F9" w:rsidRDefault="00EF72F9" w:rsidP="00413B0A">
            <w:pPr>
              <w:pStyle w:val="BulletsCopy"/>
              <w:ind w:left="0"/>
            </w:pPr>
          </w:p>
          <w:p w14:paraId="6D1EAD75" w14:textId="0A8E9D73" w:rsidR="00EF72F9" w:rsidRPr="006D3BEC" w:rsidRDefault="00EF72F9" w:rsidP="00413B0A">
            <w:pPr>
              <w:pStyle w:val="BulletsCopy"/>
              <w:ind w:left="0"/>
            </w:pPr>
          </w:p>
        </w:tc>
      </w:tr>
    </w:tbl>
    <w:p w14:paraId="4B510E7A" w14:textId="77777777" w:rsidR="00070ECA" w:rsidRDefault="00070ECA" w:rsidP="00007650">
      <w:pPr>
        <w:pStyle w:val="BulletsCopy"/>
      </w:pPr>
    </w:p>
    <w:p w14:paraId="7507D248" w14:textId="77777777" w:rsidR="006D7937" w:rsidRPr="006D3BEC" w:rsidRDefault="006D7937" w:rsidP="00007650">
      <w:pPr>
        <w:pStyle w:val="BulletsCopy"/>
      </w:pPr>
    </w:p>
    <w:p w14:paraId="193A814A" w14:textId="00B65179" w:rsidR="00070ECA" w:rsidRPr="00FE461C" w:rsidRDefault="00070ECA" w:rsidP="00070ECA">
      <w:pPr>
        <w:pStyle w:val="Heading3"/>
        <w:rPr>
          <w:rFonts w:asciiTheme="minorHAnsi" w:hAnsiTheme="minorHAnsi" w:cstheme="minorHAnsi"/>
          <w:sz w:val="22"/>
          <w:szCs w:val="22"/>
        </w:rPr>
      </w:pPr>
      <w:bookmarkStart w:id="9" w:name="_Toc121394241"/>
      <w:r w:rsidRPr="00FE461C">
        <w:rPr>
          <w:rFonts w:asciiTheme="minorHAnsi" w:hAnsiTheme="minorHAnsi" w:cstheme="minorHAnsi"/>
          <w:sz w:val="22"/>
          <w:szCs w:val="22"/>
        </w:rPr>
        <w:lastRenderedPageBreak/>
        <w:t>Draft a checklist that includes the documentation that will need to be prepared and lodged</w:t>
      </w:r>
      <w:bookmarkEnd w:id="9"/>
    </w:p>
    <w:p w14:paraId="00514F9B" w14:textId="4A679B17" w:rsidR="00070ECA" w:rsidRPr="006D3BEC" w:rsidRDefault="00070ECA" w:rsidP="00007650">
      <w:pPr>
        <w:pStyle w:val="BulletsCopy"/>
      </w:pPr>
    </w:p>
    <w:tbl>
      <w:tblPr>
        <w:tblStyle w:val="TableGrid"/>
        <w:tblW w:w="5000" w:type="pct"/>
        <w:tblLook w:val="04A0" w:firstRow="1" w:lastRow="0" w:firstColumn="1" w:lastColumn="0" w:noHBand="0" w:noVBand="1"/>
      </w:tblPr>
      <w:tblGrid>
        <w:gridCol w:w="9926"/>
      </w:tblGrid>
      <w:tr w:rsidR="00070ECA" w:rsidRPr="006D3BEC" w14:paraId="398BD7BC" w14:textId="77777777" w:rsidTr="00B829AC">
        <w:trPr>
          <w:trHeight w:val="794"/>
        </w:trPr>
        <w:tc>
          <w:tcPr>
            <w:tcW w:w="5000" w:type="pct"/>
          </w:tcPr>
          <w:p w14:paraId="0C6938B8" w14:textId="77777777" w:rsidR="00070ECA" w:rsidRPr="006D3BEC" w:rsidRDefault="00070ECA" w:rsidP="00B829AC">
            <w:pPr>
              <w:rPr>
                <w:rFonts w:asciiTheme="minorHAnsi" w:hAnsiTheme="minorHAnsi" w:cstheme="minorHAnsi"/>
                <w:b/>
                <w:lang w:val="en-US" w:eastAsia="en-US"/>
              </w:rPr>
            </w:pPr>
          </w:p>
          <w:p w14:paraId="2FB30CFF" w14:textId="77777777" w:rsidR="00EF72F9" w:rsidRDefault="00EF72F9" w:rsidP="00394E12">
            <w:pPr>
              <w:pStyle w:val="BulletsCopy"/>
              <w:rPr>
                <w:b/>
                <w:bCs/>
              </w:rPr>
            </w:pPr>
          </w:p>
          <w:p w14:paraId="21EDF670" w14:textId="409F05EC" w:rsidR="00394E12" w:rsidRPr="00A808A7" w:rsidRDefault="00394E12" w:rsidP="00394E12">
            <w:pPr>
              <w:pStyle w:val="BulletsCopy"/>
              <w:rPr>
                <w:b/>
                <w:bCs/>
                <w:sz w:val="22"/>
                <w:szCs w:val="22"/>
              </w:rPr>
            </w:pPr>
            <w:r w:rsidRPr="00A808A7">
              <w:rPr>
                <w:b/>
                <w:bCs/>
                <w:sz w:val="22"/>
                <w:szCs w:val="22"/>
              </w:rPr>
              <w:t>Checklist</w:t>
            </w:r>
          </w:p>
          <w:p w14:paraId="3642B9C7" w14:textId="77777777" w:rsidR="00394E12" w:rsidRDefault="00394E12" w:rsidP="00394E12">
            <w:pPr>
              <w:pStyle w:val="BulletsCopy"/>
            </w:pPr>
          </w:p>
          <w:tbl>
            <w:tblPr>
              <w:tblW w:w="8562" w:type="dxa"/>
              <w:tblLook w:val="04A0" w:firstRow="1" w:lastRow="0" w:firstColumn="1" w:lastColumn="0" w:noHBand="0" w:noVBand="1"/>
            </w:tblPr>
            <w:tblGrid>
              <w:gridCol w:w="960"/>
              <w:gridCol w:w="5460"/>
              <w:gridCol w:w="960"/>
              <w:gridCol w:w="960"/>
              <w:gridCol w:w="222"/>
            </w:tblGrid>
            <w:tr w:rsidR="00394E12" w14:paraId="13DB43E1" w14:textId="77777777" w:rsidTr="00C35F00">
              <w:trPr>
                <w:gridAfter w:val="1"/>
                <w:wAfter w:w="222" w:type="dxa"/>
                <w:trHeight w:val="464"/>
              </w:trPr>
              <w:tc>
                <w:tcPr>
                  <w:tcW w:w="960" w:type="dxa"/>
                  <w:vMerge w:val="restart"/>
                  <w:tcBorders>
                    <w:top w:val="single" w:sz="8" w:space="0" w:color="auto"/>
                    <w:left w:val="single" w:sz="8" w:space="0" w:color="auto"/>
                    <w:bottom w:val="single" w:sz="4" w:space="0" w:color="auto"/>
                    <w:right w:val="single" w:sz="4" w:space="0" w:color="auto"/>
                  </w:tcBorders>
                  <w:shd w:val="clear" w:color="000000" w:fill="D9D9D9"/>
                  <w:noWrap/>
                  <w:textDirection w:val="btLr"/>
                  <w:vAlign w:val="center"/>
                  <w:hideMark/>
                </w:tcPr>
                <w:p w14:paraId="1CC8F3CE" w14:textId="77777777" w:rsidR="00394E12" w:rsidRDefault="00394E12" w:rsidP="00394E12">
                  <w:pPr>
                    <w:jc w:val="center"/>
                    <w:rPr>
                      <w:rFonts w:ascii="Calibri" w:hAnsi="Calibri" w:cs="Calibri"/>
                      <w:color w:val="000000"/>
                      <w:sz w:val="22"/>
                      <w:szCs w:val="22"/>
                      <w:lang w:eastAsia="en-AU"/>
                    </w:rPr>
                  </w:pPr>
                  <w:r>
                    <w:rPr>
                      <w:rFonts w:ascii="Calibri" w:hAnsi="Calibri" w:cs="Calibri"/>
                      <w:color w:val="000000"/>
                      <w:sz w:val="22"/>
                      <w:szCs w:val="22"/>
                      <w:lang w:val="en-US"/>
                    </w:rPr>
                    <w:t>Demolition Process</w:t>
                  </w:r>
                </w:p>
              </w:tc>
              <w:tc>
                <w:tcPr>
                  <w:tcW w:w="5460" w:type="dxa"/>
                  <w:vMerge w:val="restart"/>
                  <w:tcBorders>
                    <w:top w:val="single" w:sz="8" w:space="0" w:color="auto"/>
                    <w:left w:val="single" w:sz="4" w:space="0" w:color="auto"/>
                    <w:bottom w:val="single" w:sz="4" w:space="0" w:color="auto"/>
                    <w:right w:val="single" w:sz="4" w:space="0" w:color="auto"/>
                  </w:tcBorders>
                  <w:shd w:val="clear" w:color="000000" w:fill="D9D9D9"/>
                  <w:noWrap/>
                  <w:vAlign w:val="bottom"/>
                  <w:hideMark/>
                </w:tcPr>
                <w:p w14:paraId="643DD6FD" w14:textId="77777777" w:rsidR="00394E12" w:rsidRDefault="00394E12" w:rsidP="00394E12">
                  <w:pPr>
                    <w:jc w:val="center"/>
                    <w:rPr>
                      <w:rFonts w:ascii="Calibri" w:hAnsi="Calibri" w:cs="Calibri"/>
                      <w:color w:val="000000"/>
                      <w:sz w:val="22"/>
                      <w:szCs w:val="22"/>
                    </w:rPr>
                  </w:pPr>
                  <w:r>
                    <w:rPr>
                      <w:rFonts w:ascii="Calibri" w:hAnsi="Calibri" w:cs="Calibri"/>
                      <w:color w:val="000000"/>
                      <w:sz w:val="22"/>
                      <w:szCs w:val="22"/>
                    </w:rPr>
                    <w:t>Description</w:t>
                  </w:r>
                </w:p>
              </w:tc>
              <w:tc>
                <w:tcPr>
                  <w:tcW w:w="960" w:type="dxa"/>
                  <w:vMerge w:val="restart"/>
                  <w:tcBorders>
                    <w:top w:val="single" w:sz="8" w:space="0" w:color="auto"/>
                    <w:left w:val="single" w:sz="4" w:space="0" w:color="auto"/>
                    <w:bottom w:val="single" w:sz="4" w:space="0" w:color="auto"/>
                    <w:right w:val="single" w:sz="4" w:space="0" w:color="auto"/>
                  </w:tcBorders>
                  <w:shd w:val="clear" w:color="000000" w:fill="D9D9D9"/>
                  <w:noWrap/>
                  <w:vAlign w:val="bottom"/>
                  <w:hideMark/>
                </w:tcPr>
                <w:p w14:paraId="336D87BF" w14:textId="77777777" w:rsidR="00394E12" w:rsidRDefault="00394E12" w:rsidP="00394E12">
                  <w:pPr>
                    <w:jc w:val="center"/>
                    <w:rPr>
                      <w:rFonts w:ascii="Calibri" w:hAnsi="Calibri" w:cs="Calibri"/>
                      <w:color w:val="000000"/>
                      <w:sz w:val="22"/>
                      <w:szCs w:val="22"/>
                    </w:rPr>
                  </w:pPr>
                  <w:r>
                    <w:rPr>
                      <w:rFonts w:ascii="Calibri" w:hAnsi="Calibri" w:cs="Calibri"/>
                      <w:color w:val="000000"/>
                      <w:sz w:val="22"/>
                      <w:szCs w:val="22"/>
                    </w:rPr>
                    <w:t>Yes Tick</w:t>
                  </w:r>
                </w:p>
              </w:tc>
              <w:tc>
                <w:tcPr>
                  <w:tcW w:w="960" w:type="dxa"/>
                  <w:vMerge w:val="restart"/>
                  <w:tcBorders>
                    <w:top w:val="single" w:sz="8" w:space="0" w:color="auto"/>
                    <w:left w:val="single" w:sz="4" w:space="0" w:color="auto"/>
                    <w:bottom w:val="single" w:sz="4" w:space="0" w:color="auto"/>
                    <w:right w:val="single" w:sz="8" w:space="0" w:color="auto"/>
                  </w:tcBorders>
                  <w:shd w:val="clear" w:color="000000" w:fill="D9D9D9"/>
                  <w:noWrap/>
                  <w:vAlign w:val="bottom"/>
                  <w:hideMark/>
                </w:tcPr>
                <w:p w14:paraId="0BFD6A14" w14:textId="77777777" w:rsidR="00394E12" w:rsidRDefault="00394E12" w:rsidP="00394E12">
                  <w:pPr>
                    <w:jc w:val="center"/>
                    <w:rPr>
                      <w:rFonts w:ascii="Calibri" w:hAnsi="Calibri" w:cs="Calibri"/>
                      <w:color w:val="000000"/>
                      <w:sz w:val="22"/>
                      <w:szCs w:val="22"/>
                    </w:rPr>
                  </w:pPr>
                  <w:r>
                    <w:rPr>
                      <w:rFonts w:ascii="Calibri" w:hAnsi="Calibri" w:cs="Calibri"/>
                      <w:color w:val="000000"/>
                      <w:sz w:val="22"/>
                      <w:szCs w:val="22"/>
                    </w:rPr>
                    <w:t>No Tick</w:t>
                  </w:r>
                </w:p>
              </w:tc>
            </w:tr>
            <w:tr w:rsidR="00394E12" w14:paraId="242E0DE0" w14:textId="77777777" w:rsidTr="00C35F00">
              <w:trPr>
                <w:trHeight w:val="290"/>
              </w:trPr>
              <w:tc>
                <w:tcPr>
                  <w:tcW w:w="960" w:type="dxa"/>
                  <w:vMerge/>
                  <w:tcBorders>
                    <w:top w:val="single" w:sz="8" w:space="0" w:color="auto"/>
                    <w:left w:val="single" w:sz="8" w:space="0" w:color="auto"/>
                    <w:bottom w:val="single" w:sz="4" w:space="0" w:color="auto"/>
                    <w:right w:val="single" w:sz="4" w:space="0" w:color="auto"/>
                  </w:tcBorders>
                  <w:vAlign w:val="center"/>
                  <w:hideMark/>
                </w:tcPr>
                <w:p w14:paraId="5DC7D492" w14:textId="77777777" w:rsidR="00394E12" w:rsidRDefault="00394E12" w:rsidP="00394E12">
                  <w:pPr>
                    <w:rPr>
                      <w:rFonts w:ascii="Calibri" w:hAnsi="Calibri" w:cs="Calibri"/>
                      <w:color w:val="000000"/>
                      <w:sz w:val="22"/>
                      <w:szCs w:val="22"/>
                    </w:rPr>
                  </w:pPr>
                </w:p>
              </w:tc>
              <w:tc>
                <w:tcPr>
                  <w:tcW w:w="5460" w:type="dxa"/>
                  <w:vMerge/>
                  <w:tcBorders>
                    <w:top w:val="single" w:sz="8" w:space="0" w:color="auto"/>
                    <w:left w:val="single" w:sz="4" w:space="0" w:color="auto"/>
                    <w:bottom w:val="single" w:sz="4" w:space="0" w:color="auto"/>
                    <w:right w:val="single" w:sz="4" w:space="0" w:color="auto"/>
                  </w:tcBorders>
                  <w:vAlign w:val="center"/>
                  <w:hideMark/>
                </w:tcPr>
                <w:p w14:paraId="5632C9F7" w14:textId="77777777" w:rsidR="00394E12" w:rsidRDefault="00394E12" w:rsidP="00394E12">
                  <w:pPr>
                    <w:rPr>
                      <w:rFonts w:ascii="Calibri" w:hAnsi="Calibri" w:cs="Calibri"/>
                      <w:color w:val="000000"/>
                      <w:sz w:val="22"/>
                      <w:szCs w:val="22"/>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757AFC44" w14:textId="77777777" w:rsidR="00394E12" w:rsidRDefault="00394E12" w:rsidP="00394E12">
                  <w:pPr>
                    <w:rPr>
                      <w:rFonts w:ascii="Calibri" w:hAnsi="Calibri" w:cs="Calibri"/>
                      <w:color w:val="000000"/>
                      <w:sz w:val="22"/>
                      <w:szCs w:val="22"/>
                    </w:rPr>
                  </w:pPr>
                </w:p>
              </w:tc>
              <w:tc>
                <w:tcPr>
                  <w:tcW w:w="960" w:type="dxa"/>
                  <w:vMerge/>
                  <w:tcBorders>
                    <w:top w:val="single" w:sz="8" w:space="0" w:color="auto"/>
                    <w:left w:val="single" w:sz="4" w:space="0" w:color="auto"/>
                    <w:bottom w:val="single" w:sz="4" w:space="0" w:color="auto"/>
                    <w:right w:val="single" w:sz="8" w:space="0" w:color="auto"/>
                  </w:tcBorders>
                  <w:vAlign w:val="center"/>
                  <w:hideMark/>
                </w:tcPr>
                <w:p w14:paraId="0A2CC05B" w14:textId="77777777" w:rsidR="00394E12" w:rsidRDefault="00394E12" w:rsidP="00394E12">
                  <w:pPr>
                    <w:rPr>
                      <w:rFonts w:ascii="Calibri" w:hAnsi="Calibri" w:cs="Calibri"/>
                      <w:color w:val="000000"/>
                      <w:sz w:val="22"/>
                      <w:szCs w:val="22"/>
                    </w:rPr>
                  </w:pPr>
                </w:p>
              </w:tc>
              <w:tc>
                <w:tcPr>
                  <w:tcW w:w="222" w:type="dxa"/>
                  <w:tcBorders>
                    <w:top w:val="nil"/>
                    <w:left w:val="nil"/>
                    <w:bottom w:val="nil"/>
                    <w:right w:val="nil"/>
                  </w:tcBorders>
                  <w:shd w:val="clear" w:color="auto" w:fill="auto"/>
                  <w:noWrap/>
                  <w:vAlign w:val="bottom"/>
                  <w:hideMark/>
                </w:tcPr>
                <w:p w14:paraId="71DC1C14" w14:textId="77777777" w:rsidR="00394E12" w:rsidRDefault="00394E12" w:rsidP="00394E12">
                  <w:pPr>
                    <w:jc w:val="center"/>
                    <w:rPr>
                      <w:rFonts w:ascii="Calibri" w:hAnsi="Calibri" w:cs="Calibri"/>
                      <w:color w:val="000000"/>
                      <w:sz w:val="22"/>
                      <w:szCs w:val="22"/>
                    </w:rPr>
                  </w:pPr>
                </w:p>
              </w:tc>
            </w:tr>
            <w:tr w:rsidR="00C35F00" w14:paraId="724393CA" w14:textId="77777777" w:rsidTr="00EF72F9">
              <w:trPr>
                <w:trHeight w:val="290"/>
              </w:trPr>
              <w:tc>
                <w:tcPr>
                  <w:tcW w:w="960" w:type="dxa"/>
                  <w:vMerge/>
                  <w:tcBorders>
                    <w:top w:val="single" w:sz="8" w:space="0" w:color="auto"/>
                    <w:left w:val="single" w:sz="8" w:space="0" w:color="auto"/>
                    <w:bottom w:val="single" w:sz="4" w:space="0" w:color="auto"/>
                    <w:right w:val="single" w:sz="4" w:space="0" w:color="auto"/>
                  </w:tcBorders>
                  <w:vAlign w:val="center"/>
                  <w:hideMark/>
                </w:tcPr>
                <w:p w14:paraId="15D6FF5A"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740EE347" w14:textId="483C72C3"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7A3214D9" w14:textId="3DB47C77"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779720510"/>
                      <w14:checkbox>
                        <w14:checked w14:val="0"/>
                        <w14:checkedState w14:val="2612" w14:font="MS Gothic"/>
                        <w14:uncheckedState w14:val="2610" w14:font="MS Gothic"/>
                      </w14:checkbox>
                    </w:sdtPr>
                    <w:sdtContent>
                      <w:r w:rsidRPr="00690ABF">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6E56C4FC" w14:textId="6AA34191"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984195345"/>
                      <w14:checkbox>
                        <w14:checked w14:val="0"/>
                        <w14:checkedState w14:val="2612" w14:font="MS Gothic"/>
                        <w14:uncheckedState w14:val="2610" w14:font="MS Gothic"/>
                      </w14:checkbox>
                    </w:sdtPr>
                    <w:sdtContent>
                      <w:r w:rsidRPr="00690ABF">
                        <w:rPr>
                          <w:rFonts w:ascii="MS Gothic" w:eastAsia="MS Gothic" w:hAnsi="MS Gothic" w:cs="Calibri" w:hint="eastAsia"/>
                          <w:color w:val="000000"/>
                          <w:sz w:val="22"/>
                          <w:szCs w:val="22"/>
                        </w:rPr>
                        <w:t>☐</w:t>
                      </w:r>
                    </w:sdtContent>
                  </w:sdt>
                </w:p>
              </w:tc>
              <w:tc>
                <w:tcPr>
                  <w:tcW w:w="222" w:type="dxa"/>
                  <w:vAlign w:val="center"/>
                  <w:hideMark/>
                </w:tcPr>
                <w:p w14:paraId="11CFF701" w14:textId="77777777" w:rsidR="00C35F00" w:rsidRDefault="00C35F00" w:rsidP="00C35F00">
                  <w:pPr>
                    <w:rPr>
                      <w:sz w:val="20"/>
                      <w:szCs w:val="20"/>
                    </w:rPr>
                  </w:pPr>
                </w:p>
              </w:tc>
            </w:tr>
            <w:tr w:rsidR="00C35F00" w14:paraId="29EE9F07" w14:textId="77777777" w:rsidTr="00EF72F9">
              <w:trPr>
                <w:trHeight w:val="290"/>
              </w:trPr>
              <w:tc>
                <w:tcPr>
                  <w:tcW w:w="960" w:type="dxa"/>
                  <w:vMerge/>
                  <w:tcBorders>
                    <w:top w:val="single" w:sz="8" w:space="0" w:color="auto"/>
                    <w:left w:val="single" w:sz="8" w:space="0" w:color="auto"/>
                    <w:bottom w:val="single" w:sz="4" w:space="0" w:color="auto"/>
                    <w:right w:val="single" w:sz="4" w:space="0" w:color="auto"/>
                  </w:tcBorders>
                  <w:vAlign w:val="center"/>
                  <w:hideMark/>
                </w:tcPr>
                <w:p w14:paraId="25898F97"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29565A37" w14:textId="4F694323"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70CFB8F5" w14:textId="6BEF5884"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944829626"/>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6BF78C0F" w14:textId="64A48A79"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836641805"/>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12C4FB6F" w14:textId="77777777" w:rsidR="00C35F00" w:rsidRDefault="00C35F00" w:rsidP="00C35F00">
                  <w:pPr>
                    <w:rPr>
                      <w:sz w:val="20"/>
                      <w:szCs w:val="20"/>
                    </w:rPr>
                  </w:pPr>
                </w:p>
              </w:tc>
            </w:tr>
            <w:tr w:rsidR="00C35F00" w14:paraId="30E44654" w14:textId="77777777" w:rsidTr="00EF72F9">
              <w:trPr>
                <w:trHeight w:val="290"/>
              </w:trPr>
              <w:tc>
                <w:tcPr>
                  <w:tcW w:w="960" w:type="dxa"/>
                  <w:vMerge/>
                  <w:tcBorders>
                    <w:top w:val="single" w:sz="8" w:space="0" w:color="auto"/>
                    <w:left w:val="single" w:sz="8" w:space="0" w:color="auto"/>
                    <w:bottom w:val="single" w:sz="4" w:space="0" w:color="auto"/>
                    <w:right w:val="single" w:sz="4" w:space="0" w:color="auto"/>
                  </w:tcBorders>
                  <w:vAlign w:val="center"/>
                  <w:hideMark/>
                </w:tcPr>
                <w:p w14:paraId="425790E1"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345DF090" w14:textId="294C9576"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12E2A293" w14:textId="6D231E0B"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648900533"/>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1B83A836" w14:textId="05C5D2BA"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308293841"/>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24D8EC0C" w14:textId="77777777" w:rsidR="00C35F00" w:rsidRDefault="00C35F00" w:rsidP="00C35F00">
                  <w:pPr>
                    <w:rPr>
                      <w:sz w:val="20"/>
                      <w:szCs w:val="20"/>
                    </w:rPr>
                  </w:pPr>
                </w:p>
              </w:tc>
            </w:tr>
            <w:tr w:rsidR="00C35F00" w14:paraId="5041D5EB" w14:textId="77777777" w:rsidTr="00EF72F9">
              <w:trPr>
                <w:trHeight w:val="290"/>
              </w:trPr>
              <w:tc>
                <w:tcPr>
                  <w:tcW w:w="960" w:type="dxa"/>
                  <w:vMerge/>
                  <w:tcBorders>
                    <w:top w:val="single" w:sz="8" w:space="0" w:color="auto"/>
                    <w:left w:val="single" w:sz="8" w:space="0" w:color="auto"/>
                    <w:bottom w:val="single" w:sz="4" w:space="0" w:color="auto"/>
                    <w:right w:val="single" w:sz="4" w:space="0" w:color="auto"/>
                  </w:tcBorders>
                  <w:vAlign w:val="center"/>
                  <w:hideMark/>
                </w:tcPr>
                <w:p w14:paraId="406AC04F"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5A606E97" w14:textId="2098B22A"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407F732B" w14:textId="6BCD0361"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840744417"/>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74720A11" w14:textId="38BC81EC"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2075576969"/>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55F91906" w14:textId="77777777" w:rsidR="00C35F00" w:rsidRDefault="00C35F00" w:rsidP="00C35F00">
                  <w:pPr>
                    <w:rPr>
                      <w:sz w:val="20"/>
                      <w:szCs w:val="20"/>
                    </w:rPr>
                  </w:pPr>
                </w:p>
              </w:tc>
            </w:tr>
            <w:tr w:rsidR="00C35F00" w14:paraId="6BE6E796" w14:textId="77777777" w:rsidTr="00EF72F9">
              <w:trPr>
                <w:trHeight w:val="290"/>
              </w:trPr>
              <w:tc>
                <w:tcPr>
                  <w:tcW w:w="960" w:type="dxa"/>
                  <w:vMerge/>
                  <w:tcBorders>
                    <w:top w:val="single" w:sz="8" w:space="0" w:color="auto"/>
                    <w:left w:val="single" w:sz="8" w:space="0" w:color="auto"/>
                    <w:bottom w:val="single" w:sz="4" w:space="0" w:color="auto"/>
                    <w:right w:val="single" w:sz="4" w:space="0" w:color="auto"/>
                  </w:tcBorders>
                  <w:vAlign w:val="center"/>
                  <w:hideMark/>
                </w:tcPr>
                <w:p w14:paraId="08B870F1"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26D1757D" w14:textId="708C8949" w:rsidR="00C35F00" w:rsidRPr="00716D92" w:rsidRDefault="00C35F00" w:rsidP="00C35F00">
                  <w:pPr>
                    <w:rPr>
                      <w:rFonts w:asciiTheme="minorHAnsi" w:hAnsiTheme="minorHAnsi" w:cstheme="minorHAnsi"/>
                      <w:b/>
                      <w:bCs/>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4C950F21" w14:textId="1167CD3B"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988923992"/>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0D725336" w14:textId="169C4365"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890931690"/>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75EEF982" w14:textId="77777777" w:rsidR="00C35F00" w:rsidRDefault="00C35F00" w:rsidP="00C35F00">
                  <w:pPr>
                    <w:rPr>
                      <w:sz w:val="20"/>
                      <w:szCs w:val="20"/>
                    </w:rPr>
                  </w:pPr>
                </w:p>
              </w:tc>
            </w:tr>
            <w:tr w:rsidR="00C35F00" w14:paraId="7D566B09" w14:textId="77777777" w:rsidTr="00EF72F9">
              <w:trPr>
                <w:trHeight w:val="390"/>
              </w:trPr>
              <w:tc>
                <w:tcPr>
                  <w:tcW w:w="960" w:type="dxa"/>
                  <w:vMerge w:val="restart"/>
                  <w:tcBorders>
                    <w:top w:val="nil"/>
                    <w:left w:val="single" w:sz="8" w:space="0" w:color="auto"/>
                    <w:bottom w:val="single" w:sz="8" w:space="0" w:color="000000"/>
                    <w:right w:val="single" w:sz="4" w:space="0" w:color="auto"/>
                  </w:tcBorders>
                  <w:shd w:val="clear" w:color="000000" w:fill="D9D9D9"/>
                  <w:noWrap/>
                  <w:textDirection w:val="btLr"/>
                  <w:vAlign w:val="center"/>
                  <w:hideMark/>
                </w:tcPr>
                <w:p w14:paraId="144F4CF9" w14:textId="77777777" w:rsidR="00C35F00" w:rsidRDefault="00C35F00" w:rsidP="00C35F00">
                  <w:pPr>
                    <w:jc w:val="center"/>
                    <w:rPr>
                      <w:rFonts w:ascii="Calibri" w:hAnsi="Calibri" w:cs="Calibri"/>
                      <w:color w:val="000000"/>
                      <w:sz w:val="22"/>
                      <w:szCs w:val="22"/>
                    </w:rPr>
                  </w:pPr>
                  <w:r>
                    <w:rPr>
                      <w:rFonts w:ascii="Calibri" w:hAnsi="Calibri" w:cs="Calibri"/>
                      <w:color w:val="000000"/>
                      <w:sz w:val="22"/>
                      <w:szCs w:val="22"/>
                    </w:rPr>
                    <w:t>Building Permit</w:t>
                  </w:r>
                </w:p>
              </w:tc>
              <w:tc>
                <w:tcPr>
                  <w:tcW w:w="5460" w:type="dxa"/>
                  <w:tcBorders>
                    <w:top w:val="nil"/>
                    <w:left w:val="nil"/>
                    <w:bottom w:val="single" w:sz="4" w:space="0" w:color="auto"/>
                    <w:right w:val="single" w:sz="4" w:space="0" w:color="auto"/>
                  </w:tcBorders>
                  <w:shd w:val="clear" w:color="auto" w:fill="auto"/>
                  <w:noWrap/>
                  <w:vAlign w:val="center"/>
                </w:tcPr>
                <w:p w14:paraId="41489A17" w14:textId="1E6ADFD8"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194C2F96" w14:textId="583F20E7"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880239999"/>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1ACA4F0F" w14:textId="45A1F315"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762328010"/>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5E47A373" w14:textId="77777777" w:rsidR="00C35F00" w:rsidRDefault="00C35F00" w:rsidP="00C35F00">
                  <w:pPr>
                    <w:rPr>
                      <w:sz w:val="20"/>
                      <w:szCs w:val="20"/>
                    </w:rPr>
                  </w:pPr>
                </w:p>
              </w:tc>
            </w:tr>
            <w:tr w:rsidR="00C35F00" w14:paraId="73D1B253"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77552690"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18B54A8A" w14:textId="71389569"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7DF95D15" w14:textId="07192FC2"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774625837"/>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6274DD5F" w14:textId="21413F4D"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350014962"/>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385D7156" w14:textId="77777777" w:rsidR="00C35F00" w:rsidRDefault="00C35F00" w:rsidP="00C35F00">
                  <w:pPr>
                    <w:rPr>
                      <w:sz w:val="20"/>
                      <w:szCs w:val="20"/>
                    </w:rPr>
                  </w:pPr>
                </w:p>
              </w:tc>
            </w:tr>
            <w:tr w:rsidR="00C35F00" w14:paraId="465B9A93"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4EB3224C"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49379919" w14:textId="502DB3D6"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74F9259A" w14:textId="40B41631"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836151014"/>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152476C4" w14:textId="6531F1D3"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400361227"/>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32ECED62" w14:textId="77777777" w:rsidR="00C35F00" w:rsidRDefault="00C35F00" w:rsidP="00C35F00">
                  <w:pPr>
                    <w:rPr>
                      <w:sz w:val="20"/>
                      <w:szCs w:val="20"/>
                    </w:rPr>
                  </w:pPr>
                </w:p>
              </w:tc>
            </w:tr>
            <w:tr w:rsidR="00C35F00" w14:paraId="73F3E50F"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4345C84D"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67221613" w14:textId="25E2D470"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21B5CA85" w14:textId="43E56A2C"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893863162"/>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56270E35" w14:textId="07078B3B"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2005701551"/>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3358E271" w14:textId="77777777" w:rsidR="00C35F00" w:rsidRDefault="00C35F00" w:rsidP="00C35F00">
                  <w:pPr>
                    <w:rPr>
                      <w:sz w:val="20"/>
                      <w:szCs w:val="20"/>
                    </w:rPr>
                  </w:pPr>
                </w:p>
              </w:tc>
            </w:tr>
            <w:tr w:rsidR="00C35F00" w14:paraId="32B85C90"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6EA772BF"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28EA04CC" w14:textId="5EACECA8"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34C6BFE1" w14:textId="702E51DA"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809445503"/>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47BBF64D" w14:textId="23C532D5"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480616941"/>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10E4C077" w14:textId="77777777" w:rsidR="00C35F00" w:rsidRDefault="00C35F00" w:rsidP="00C35F00">
                  <w:pPr>
                    <w:rPr>
                      <w:sz w:val="20"/>
                      <w:szCs w:val="20"/>
                    </w:rPr>
                  </w:pPr>
                </w:p>
              </w:tc>
            </w:tr>
            <w:tr w:rsidR="00C35F00" w14:paraId="45691AED"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65C3D727"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2521E104" w14:textId="6CE235AC"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1FC214DF" w14:textId="4AAE7E9A"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325357865"/>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73A76E40" w14:textId="6FAA5AA9"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736594681"/>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793D72C6" w14:textId="77777777" w:rsidR="00C35F00" w:rsidRDefault="00C35F00" w:rsidP="00C35F00">
                  <w:pPr>
                    <w:rPr>
                      <w:sz w:val="20"/>
                      <w:szCs w:val="20"/>
                    </w:rPr>
                  </w:pPr>
                </w:p>
              </w:tc>
            </w:tr>
            <w:tr w:rsidR="00C35F00" w14:paraId="00EABEC4"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6C3ADFD2"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29A96072" w14:textId="03FFE236"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61E5B148" w14:textId="673E591F"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2053678327"/>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43CEF604" w14:textId="57CE76CC"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991358340"/>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75C0CFA4" w14:textId="77777777" w:rsidR="00C35F00" w:rsidRDefault="00C35F00" w:rsidP="00C35F00">
                  <w:pPr>
                    <w:rPr>
                      <w:sz w:val="20"/>
                      <w:szCs w:val="20"/>
                    </w:rPr>
                  </w:pPr>
                </w:p>
              </w:tc>
            </w:tr>
            <w:tr w:rsidR="00C35F00" w14:paraId="348D0892"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48A5262A"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02B6059C" w14:textId="57DD81E7"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1C01E347" w14:textId="3BF0020B"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448198349"/>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0F78D7B7" w14:textId="29EDF52A"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444691153"/>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29F84573" w14:textId="77777777" w:rsidR="00C35F00" w:rsidRDefault="00C35F00" w:rsidP="00C35F00">
                  <w:pPr>
                    <w:rPr>
                      <w:sz w:val="20"/>
                      <w:szCs w:val="20"/>
                    </w:rPr>
                  </w:pPr>
                </w:p>
              </w:tc>
            </w:tr>
            <w:tr w:rsidR="00C35F00" w14:paraId="17D799A2"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218EA0EF"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77C0A6C5" w14:textId="0F0B96C8"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34CACB61" w14:textId="4BC63710"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378465631"/>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62E90CCC" w14:textId="307EEB58"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415740769"/>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219CCFAB" w14:textId="77777777" w:rsidR="00C35F00" w:rsidRDefault="00C35F00" w:rsidP="00C35F00">
                  <w:pPr>
                    <w:rPr>
                      <w:sz w:val="20"/>
                      <w:szCs w:val="20"/>
                    </w:rPr>
                  </w:pPr>
                </w:p>
              </w:tc>
            </w:tr>
            <w:tr w:rsidR="00C35F00" w14:paraId="71DBF833"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452D8C68"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7F70403A" w14:textId="40742620"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105CF818" w14:textId="29A459BB"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670377227"/>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59A6707B" w14:textId="304BA338"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746110944"/>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61360EA0" w14:textId="77777777" w:rsidR="00C35F00" w:rsidRDefault="00C35F00" w:rsidP="00C35F00">
                  <w:pPr>
                    <w:rPr>
                      <w:sz w:val="20"/>
                      <w:szCs w:val="20"/>
                    </w:rPr>
                  </w:pPr>
                </w:p>
              </w:tc>
            </w:tr>
            <w:tr w:rsidR="00C35F00" w14:paraId="331F2EB7"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1ECDA1D5"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51C63208" w14:textId="59C516DE"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3B7A4BF3" w14:textId="082750BA"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334220002"/>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5DC08A75" w14:textId="13745C61"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246429362"/>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3E8C9AE6" w14:textId="77777777" w:rsidR="00C35F00" w:rsidRDefault="00C35F00" w:rsidP="00C35F00">
                  <w:pPr>
                    <w:rPr>
                      <w:sz w:val="20"/>
                      <w:szCs w:val="20"/>
                    </w:rPr>
                  </w:pPr>
                </w:p>
              </w:tc>
            </w:tr>
            <w:tr w:rsidR="00C35F00" w14:paraId="5DBF6259"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4E4FEF0E"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6B92DE59" w14:textId="591339AC"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7C68FC9B" w14:textId="0BAFBEB1"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931404644"/>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62AFC54F" w14:textId="5FBDF4F6"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498642352"/>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0C316369" w14:textId="77777777" w:rsidR="00C35F00" w:rsidRDefault="00C35F00" w:rsidP="00C35F00">
                  <w:pPr>
                    <w:rPr>
                      <w:sz w:val="20"/>
                      <w:szCs w:val="20"/>
                    </w:rPr>
                  </w:pPr>
                </w:p>
              </w:tc>
            </w:tr>
            <w:tr w:rsidR="00C35F00" w14:paraId="73E1835A"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122CDACF"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5DD2EEF2" w14:textId="1B35811B"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00259927" w14:textId="3A0AF6E0"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251896347"/>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3D711B79" w14:textId="281010F2"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454472392"/>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3737D48A" w14:textId="77777777" w:rsidR="00C35F00" w:rsidRDefault="00C35F00" w:rsidP="00C35F00">
                  <w:pPr>
                    <w:rPr>
                      <w:sz w:val="20"/>
                      <w:szCs w:val="20"/>
                    </w:rPr>
                  </w:pPr>
                </w:p>
              </w:tc>
            </w:tr>
            <w:tr w:rsidR="00C35F00" w14:paraId="1F3F892C"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2D791001"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1867B707" w14:textId="0FB510A8"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5DE55804" w14:textId="39DC6B64"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627522222"/>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426E6E70" w14:textId="47A84D9B"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76170426"/>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218FA87D" w14:textId="77777777" w:rsidR="00C35F00" w:rsidRDefault="00C35F00" w:rsidP="00C35F00">
                  <w:pPr>
                    <w:rPr>
                      <w:sz w:val="20"/>
                      <w:szCs w:val="20"/>
                    </w:rPr>
                  </w:pPr>
                </w:p>
              </w:tc>
            </w:tr>
            <w:tr w:rsidR="00C35F00" w14:paraId="41543A1A"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637E1494"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76E8696C" w14:textId="0255AE1E"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4D215782" w14:textId="01E3B74E"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570859183"/>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1326F90F" w14:textId="222B1364"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889105603"/>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592D7E54" w14:textId="77777777" w:rsidR="00C35F00" w:rsidRDefault="00C35F00" w:rsidP="00C35F00">
                  <w:pPr>
                    <w:rPr>
                      <w:sz w:val="20"/>
                      <w:szCs w:val="20"/>
                    </w:rPr>
                  </w:pPr>
                </w:p>
              </w:tc>
            </w:tr>
            <w:tr w:rsidR="00C35F00" w14:paraId="448ACEDB"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5745CC43"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2BBA17DC" w14:textId="4D3F14CC"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1D320D85" w14:textId="6DD06CC2"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793243827"/>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243D5C71" w14:textId="2E17855E"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065332403"/>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61102C92" w14:textId="77777777" w:rsidR="00C35F00" w:rsidRDefault="00C35F00" w:rsidP="00C35F00">
                  <w:pPr>
                    <w:rPr>
                      <w:sz w:val="20"/>
                      <w:szCs w:val="20"/>
                    </w:rPr>
                  </w:pPr>
                </w:p>
              </w:tc>
            </w:tr>
            <w:tr w:rsidR="00C35F00" w14:paraId="3ACDC584" w14:textId="77777777" w:rsidTr="00EF72F9">
              <w:trPr>
                <w:trHeight w:val="290"/>
              </w:trPr>
              <w:tc>
                <w:tcPr>
                  <w:tcW w:w="960" w:type="dxa"/>
                  <w:vMerge/>
                  <w:tcBorders>
                    <w:top w:val="nil"/>
                    <w:left w:val="single" w:sz="8" w:space="0" w:color="auto"/>
                    <w:bottom w:val="single" w:sz="8" w:space="0" w:color="000000"/>
                    <w:right w:val="single" w:sz="4" w:space="0" w:color="auto"/>
                  </w:tcBorders>
                  <w:vAlign w:val="center"/>
                  <w:hideMark/>
                </w:tcPr>
                <w:p w14:paraId="1C2E7E07" w14:textId="77777777" w:rsidR="00C35F00" w:rsidRDefault="00C35F00" w:rsidP="00C35F00">
                  <w:pPr>
                    <w:rPr>
                      <w:rFonts w:ascii="Calibri" w:hAnsi="Calibri" w:cs="Calibri"/>
                      <w:color w:val="000000"/>
                      <w:sz w:val="22"/>
                      <w:szCs w:val="22"/>
                    </w:rPr>
                  </w:pPr>
                </w:p>
              </w:tc>
              <w:tc>
                <w:tcPr>
                  <w:tcW w:w="5460" w:type="dxa"/>
                  <w:tcBorders>
                    <w:top w:val="nil"/>
                    <w:left w:val="nil"/>
                    <w:bottom w:val="single" w:sz="4" w:space="0" w:color="auto"/>
                    <w:right w:val="single" w:sz="4" w:space="0" w:color="auto"/>
                  </w:tcBorders>
                  <w:shd w:val="clear" w:color="auto" w:fill="auto"/>
                  <w:noWrap/>
                  <w:vAlign w:val="center"/>
                </w:tcPr>
                <w:p w14:paraId="3EA59D8C" w14:textId="0D523C31" w:rsidR="00C35F00" w:rsidRPr="00716D92" w:rsidRDefault="00C35F00" w:rsidP="00C35F00">
                  <w:pPr>
                    <w:rPr>
                      <w:rFonts w:asciiTheme="minorHAnsi" w:hAnsiTheme="minorHAnsi" w:cstheme="minorHAnsi"/>
                      <w:color w:val="FF0000"/>
                      <w:sz w:val="20"/>
                      <w:szCs w:val="20"/>
                    </w:rPr>
                  </w:pPr>
                </w:p>
              </w:tc>
              <w:tc>
                <w:tcPr>
                  <w:tcW w:w="960" w:type="dxa"/>
                  <w:tcBorders>
                    <w:top w:val="nil"/>
                    <w:left w:val="nil"/>
                    <w:bottom w:val="single" w:sz="4" w:space="0" w:color="auto"/>
                    <w:right w:val="single" w:sz="4" w:space="0" w:color="auto"/>
                  </w:tcBorders>
                  <w:shd w:val="clear" w:color="auto" w:fill="auto"/>
                  <w:noWrap/>
                  <w:hideMark/>
                </w:tcPr>
                <w:p w14:paraId="7299D6E1" w14:textId="6BBF79E4"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932352855"/>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960" w:type="dxa"/>
                  <w:tcBorders>
                    <w:top w:val="nil"/>
                    <w:left w:val="nil"/>
                    <w:bottom w:val="single" w:sz="4" w:space="0" w:color="auto"/>
                    <w:right w:val="single" w:sz="8" w:space="0" w:color="auto"/>
                  </w:tcBorders>
                  <w:shd w:val="clear" w:color="auto" w:fill="auto"/>
                  <w:noWrap/>
                  <w:hideMark/>
                </w:tcPr>
                <w:p w14:paraId="12D55979" w14:textId="6B95833B" w:rsidR="00C35F00" w:rsidRDefault="00C35F00" w:rsidP="00C35F00">
                  <w:pPr>
                    <w:jc w:val="center"/>
                    <w:rPr>
                      <w:rFonts w:ascii="Calibri" w:hAnsi="Calibri" w:cs="Calibri"/>
                      <w:color w:val="000000"/>
                      <w:sz w:val="22"/>
                      <w:szCs w:val="22"/>
                    </w:rPr>
                  </w:pPr>
                  <w:sdt>
                    <w:sdtPr>
                      <w:rPr>
                        <w:rFonts w:ascii="Calibri" w:hAnsi="Calibri" w:cs="Calibri"/>
                        <w:color w:val="000000"/>
                        <w:sz w:val="22"/>
                        <w:szCs w:val="22"/>
                      </w:rPr>
                      <w:id w:val="1947813210"/>
                      <w14:checkbox>
                        <w14:checked w14:val="0"/>
                        <w14:checkedState w14:val="2612" w14:font="MS Gothic"/>
                        <w14:uncheckedState w14:val="2610" w14:font="MS Gothic"/>
                      </w14:checkbox>
                    </w:sdtPr>
                    <w:sdtContent>
                      <w:r w:rsidRPr="00911FDD">
                        <w:rPr>
                          <w:rFonts w:ascii="MS Gothic" w:eastAsia="MS Gothic" w:hAnsi="MS Gothic" w:cs="Calibri" w:hint="eastAsia"/>
                          <w:color w:val="000000"/>
                          <w:sz w:val="22"/>
                          <w:szCs w:val="22"/>
                        </w:rPr>
                        <w:t>☐</w:t>
                      </w:r>
                    </w:sdtContent>
                  </w:sdt>
                </w:p>
              </w:tc>
              <w:tc>
                <w:tcPr>
                  <w:tcW w:w="222" w:type="dxa"/>
                  <w:vAlign w:val="center"/>
                  <w:hideMark/>
                </w:tcPr>
                <w:p w14:paraId="1DD62172" w14:textId="77777777" w:rsidR="00C35F00" w:rsidRDefault="00C35F00" w:rsidP="00C35F00">
                  <w:pPr>
                    <w:rPr>
                      <w:sz w:val="20"/>
                      <w:szCs w:val="20"/>
                    </w:rPr>
                  </w:pPr>
                </w:p>
              </w:tc>
            </w:tr>
            <w:tr w:rsidR="00394E12" w14:paraId="7134B70A" w14:textId="77777777" w:rsidTr="00C35F00">
              <w:trPr>
                <w:trHeight w:val="300"/>
              </w:trPr>
              <w:tc>
                <w:tcPr>
                  <w:tcW w:w="960" w:type="dxa"/>
                  <w:vMerge/>
                  <w:tcBorders>
                    <w:top w:val="nil"/>
                    <w:left w:val="single" w:sz="8" w:space="0" w:color="auto"/>
                    <w:bottom w:val="single" w:sz="8" w:space="0" w:color="000000"/>
                    <w:right w:val="single" w:sz="4" w:space="0" w:color="auto"/>
                  </w:tcBorders>
                  <w:vAlign w:val="center"/>
                  <w:hideMark/>
                </w:tcPr>
                <w:p w14:paraId="031F2E27" w14:textId="77777777" w:rsidR="00394E12" w:rsidRDefault="00394E12" w:rsidP="00394E12">
                  <w:pPr>
                    <w:rPr>
                      <w:rFonts w:ascii="Calibri" w:hAnsi="Calibri" w:cs="Calibri"/>
                      <w:color w:val="000000"/>
                      <w:sz w:val="22"/>
                      <w:szCs w:val="22"/>
                    </w:rPr>
                  </w:pPr>
                </w:p>
              </w:tc>
              <w:tc>
                <w:tcPr>
                  <w:tcW w:w="5460" w:type="dxa"/>
                  <w:tcBorders>
                    <w:top w:val="nil"/>
                    <w:left w:val="nil"/>
                    <w:bottom w:val="single" w:sz="8" w:space="0" w:color="auto"/>
                    <w:right w:val="single" w:sz="4" w:space="0" w:color="auto"/>
                  </w:tcBorders>
                  <w:shd w:val="clear" w:color="auto" w:fill="auto"/>
                  <w:noWrap/>
                  <w:vAlign w:val="bottom"/>
                  <w:hideMark/>
                </w:tcPr>
                <w:p w14:paraId="5E3A2F6F" w14:textId="77777777" w:rsidR="00394E12" w:rsidRDefault="00394E12" w:rsidP="00394E12">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4" w:space="0" w:color="auto"/>
                  </w:tcBorders>
                  <w:shd w:val="clear" w:color="auto" w:fill="auto"/>
                  <w:noWrap/>
                  <w:vAlign w:val="bottom"/>
                  <w:hideMark/>
                </w:tcPr>
                <w:p w14:paraId="793AA80A" w14:textId="77777777" w:rsidR="00394E12" w:rsidRDefault="00394E12" w:rsidP="00394E12">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5A4D7BFF" w14:textId="77777777" w:rsidR="00394E12" w:rsidRDefault="00394E12" w:rsidP="00394E12">
                  <w:pPr>
                    <w:rPr>
                      <w:rFonts w:ascii="Calibri" w:hAnsi="Calibri" w:cs="Calibri"/>
                      <w:color w:val="000000"/>
                      <w:sz w:val="22"/>
                      <w:szCs w:val="22"/>
                    </w:rPr>
                  </w:pPr>
                  <w:r>
                    <w:rPr>
                      <w:rFonts w:ascii="Calibri" w:hAnsi="Calibri" w:cs="Calibri"/>
                      <w:color w:val="000000"/>
                      <w:sz w:val="22"/>
                      <w:szCs w:val="22"/>
                    </w:rPr>
                    <w:t> </w:t>
                  </w:r>
                </w:p>
              </w:tc>
              <w:tc>
                <w:tcPr>
                  <w:tcW w:w="222" w:type="dxa"/>
                  <w:vAlign w:val="center"/>
                  <w:hideMark/>
                </w:tcPr>
                <w:p w14:paraId="699AC2EC" w14:textId="77777777" w:rsidR="00394E12" w:rsidRDefault="00394E12" w:rsidP="00394E12">
                  <w:pPr>
                    <w:rPr>
                      <w:sz w:val="20"/>
                      <w:szCs w:val="20"/>
                    </w:rPr>
                  </w:pPr>
                </w:p>
              </w:tc>
            </w:tr>
          </w:tbl>
          <w:p w14:paraId="04A142C9" w14:textId="4113F8F6" w:rsidR="00394E12" w:rsidRPr="006D3BEC" w:rsidRDefault="00394E12" w:rsidP="00394E12">
            <w:pPr>
              <w:pStyle w:val="BulletsCopy"/>
            </w:pPr>
          </w:p>
        </w:tc>
      </w:tr>
    </w:tbl>
    <w:p w14:paraId="03B59A87" w14:textId="7E108DEF" w:rsidR="00A808A7" w:rsidRDefault="00A808A7" w:rsidP="00007650">
      <w:pPr>
        <w:pStyle w:val="BulletsCopy"/>
      </w:pPr>
    </w:p>
    <w:p w14:paraId="5C21FC9D" w14:textId="77777777" w:rsidR="00A808A7" w:rsidRDefault="00A808A7">
      <w:pPr>
        <w:spacing w:after="200" w:line="276" w:lineRule="auto"/>
        <w:rPr>
          <w:rFonts w:ascii="Calibri" w:eastAsia="Calibri" w:hAnsi="Calibri"/>
          <w:color w:val="FF0000"/>
          <w:sz w:val="20"/>
          <w:szCs w:val="20"/>
          <w:lang w:val="en-US" w:eastAsia="en-US"/>
        </w:rPr>
      </w:pPr>
      <w:r>
        <w:br w:type="page"/>
      </w:r>
    </w:p>
    <w:p w14:paraId="747EA123" w14:textId="0B43A586" w:rsidR="00070ECA" w:rsidRPr="000B5722" w:rsidRDefault="00070ECA" w:rsidP="00070ECA">
      <w:pPr>
        <w:pStyle w:val="Heading3"/>
        <w:rPr>
          <w:rFonts w:asciiTheme="minorHAnsi" w:hAnsiTheme="minorHAnsi" w:cstheme="minorHAnsi"/>
          <w:sz w:val="22"/>
          <w:szCs w:val="22"/>
        </w:rPr>
      </w:pPr>
      <w:bookmarkStart w:id="10" w:name="_Toc121394242"/>
      <w:r w:rsidRPr="000B5722">
        <w:rPr>
          <w:rFonts w:asciiTheme="minorHAnsi" w:hAnsiTheme="minorHAnsi" w:cstheme="minorHAnsi"/>
          <w:sz w:val="22"/>
          <w:szCs w:val="22"/>
        </w:rPr>
        <w:lastRenderedPageBreak/>
        <w:t>Draft a policy that will be used to control and record deliveries to the site</w:t>
      </w:r>
      <w:bookmarkEnd w:id="10"/>
    </w:p>
    <w:p w14:paraId="22EF091D" w14:textId="31CD3F08" w:rsidR="00480724" w:rsidRPr="006D3BEC" w:rsidRDefault="00480724" w:rsidP="00480724">
      <w:pPr>
        <w:rPr>
          <w:rFonts w:asciiTheme="minorHAnsi" w:hAnsiTheme="minorHAnsi" w:cstheme="minorHAnsi"/>
          <w:b/>
          <w:lang w:val="en-US" w:eastAsia="en-US"/>
        </w:rPr>
      </w:pPr>
    </w:p>
    <w:tbl>
      <w:tblPr>
        <w:tblStyle w:val="TableGrid"/>
        <w:tblW w:w="5000" w:type="pct"/>
        <w:tblLook w:val="04A0" w:firstRow="1" w:lastRow="0" w:firstColumn="1" w:lastColumn="0" w:noHBand="0" w:noVBand="1"/>
      </w:tblPr>
      <w:tblGrid>
        <w:gridCol w:w="9926"/>
      </w:tblGrid>
      <w:tr w:rsidR="00070ECA" w:rsidRPr="006D3BEC" w14:paraId="38A415BC" w14:textId="77777777" w:rsidTr="00B829AC">
        <w:trPr>
          <w:trHeight w:val="794"/>
        </w:trPr>
        <w:tc>
          <w:tcPr>
            <w:tcW w:w="5000" w:type="pct"/>
          </w:tcPr>
          <w:p w14:paraId="4E07C449" w14:textId="77777777" w:rsidR="00E10D65" w:rsidRDefault="00E10D65" w:rsidP="000B5722">
            <w:pPr>
              <w:pStyle w:val="Heading3"/>
              <w:outlineLvl w:val="2"/>
              <w:rPr>
                <w:rFonts w:asciiTheme="minorHAnsi" w:hAnsiTheme="minorHAnsi" w:cstheme="minorHAnsi"/>
                <w:sz w:val="22"/>
                <w:szCs w:val="22"/>
              </w:rPr>
            </w:pPr>
          </w:p>
          <w:p w14:paraId="75AB89FD" w14:textId="510BD56E" w:rsidR="000B5722" w:rsidRPr="000B5722" w:rsidRDefault="00E10D65" w:rsidP="000B5722">
            <w:pPr>
              <w:pStyle w:val="Heading3"/>
              <w:outlineLvl w:val="2"/>
              <w:rPr>
                <w:rFonts w:asciiTheme="minorHAnsi" w:hAnsiTheme="minorHAnsi" w:cstheme="minorHAnsi"/>
                <w:sz w:val="22"/>
                <w:szCs w:val="22"/>
              </w:rPr>
            </w:pPr>
            <w:bookmarkStart w:id="11" w:name="_Toc121394243"/>
            <w:r>
              <w:rPr>
                <w:rFonts w:asciiTheme="minorHAnsi" w:hAnsiTheme="minorHAnsi" w:cstheme="minorHAnsi"/>
                <w:sz w:val="22"/>
                <w:szCs w:val="22"/>
              </w:rPr>
              <w:t>D</w:t>
            </w:r>
            <w:r w:rsidR="000B5722" w:rsidRPr="000B5722">
              <w:rPr>
                <w:rFonts w:asciiTheme="minorHAnsi" w:hAnsiTheme="minorHAnsi" w:cstheme="minorHAnsi"/>
                <w:sz w:val="22"/>
                <w:szCs w:val="22"/>
              </w:rPr>
              <w:t>eliver</w:t>
            </w:r>
            <w:r>
              <w:rPr>
                <w:rFonts w:asciiTheme="minorHAnsi" w:hAnsiTheme="minorHAnsi" w:cstheme="minorHAnsi"/>
                <w:sz w:val="22"/>
                <w:szCs w:val="22"/>
              </w:rPr>
              <w:t>y Control Policy</w:t>
            </w:r>
            <w:bookmarkEnd w:id="11"/>
            <w:r>
              <w:rPr>
                <w:rFonts w:asciiTheme="minorHAnsi" w:hAnsiTheme="minorHAnsi" w:cstheme="minorHAnsi"/>
                <w:sz w:val="22"/>
                <w:szCs w:val="22"/>
              </w:rPr>
              <w:t xml:space="preserve"> </w:t>
            </w:r>
          </w:p>
          <w:p w14:paraId="2994AFC3" w14:textId="77777777" w:rsidR="00070ECA" w:rsidRDefault="00070ECA" w:rsidP="00007650">
            <w:pPr>
              <w:pStyle w:val="BulletsCopy"/>
            </w:pPr>
          </w:p>
          <w:p w14:paraId="3DE75BD3" w14:textId="77777777" w:rsidR="00EF72F9" w:rsidRDefault="00EF72F9" w:rsidP="00007650">
            <w:pPr>
              <w:pStyle w:val="BulletsCopy"/>
            </w:pPr>
          </w:p>
          <w:p w14:paraId="61CA3FFF" w14:textId="77777777" w:rsidR="00EF72F9" w:rsidRDefault="00EF72F9" w:rsidP="00007650">
            <w:pPr>
              <w:pStyle w:val="BulletsCopy"/>
            </w:pPr>
          </w:p>
          <w:p w14:paraId="2BF84E5F" w14:textId="77777777" w:rsidR="00EF72F9" w:rsidRDefault="00EF72F9" w:rsidP="00007650">
            <w:pPr>
              <w:pStyle w:val="BulletsCopy"/>
            </w:pPr>
          </w:p>
          <w:p w14:paraId="7FFD6A2E" w14:textId="77777777" w:rsidR="00EF72F9" w:rsidRDefault="00EF72F9" w:rsidP="00007650">
            <w:pPr>
              <w:pStyle w:val="BulletsCopy"/>
            </w:pPr>
          </w:p>
          <w:p w14:paraId="0D1D978E" w14:textId="77777777" w:rsidR="00EF72F9" w:rsidRDefault="00EF72F9" w:rsidP="00007650">
            <w:pPr>
              <w:pStyle w:val="BulletsCopy"/>
            </w:pPr>
          </w:p>
          <w:p w14:paraId="51A77B3B" w14:textId="77777777" w:rsidR="00EF72F9" w:rsidRDefault="00EF72F9" w:rsidP="00007650">
            <w:pPr>
              <w:pStyle w:val="BulletsCopy"/>
            </w:pPr>
          </w:p>
          <w:p w14:paraId="32988313" w14:textId="77777777" w:rsidR="00EF72F9" w:rsidRDefault="00EF72F9" w:rsidP="00007650">
            <w:pPr>
              <w:pStyle w:val="BulletsCopy"/>
            </w:pPr>
          </w:p>
          <w:p w14:paraId="53BBEFD3" w14:textId="77777777" w:rsidR="00EF72F9" w:rsidRDefault="00EF72F9" w:rsidP="00007650">
            <w:pPr>
              <w:pStyle w:val="BulletsCopy"/>
            </w:pPr>
          </w:p>
          <w:p w14:paraId="63A5CC1B" w14:textId="77777777" w:rsidR="00EF72F9" w:rsidRPr="006D3BEC" w:rsidRDefault="00EF72F9" w:rsidP="00007650">
            <w:pPr>
              <w:pStyle w:val="BulletsCopy"/>
            </w:pPr>
          </w:p>
          <w:p w14:paraId="482798F1" w14:textId="77777777" w:rsidR="00070ECA" w:rsidRPr="006D3BEC" w:rsidRDefault="00070ECA" w:rsidP="00007650">
            <w:pPr>
              <w:pStyle w:val="BulletsCopy"/>
            </w:pPr>
          </w:p>
          <w:p w14:paraId="7E17B0FE" w14:textId="511C8140" w:rsidR="00070ECA" w:rsidRPr="00E10D65" w:rsidRDefault="00E10D65" w:rsidP="00E10D65">
            <w:pPr>
              <w:pStyle w:val="Heading3"/>
              <w:rPr>
                <w:rFonts w:asciiTheme="minorHAnsi" w:hAnsiTheme="minorHAnsi" w:cstheme="minorHAnsi"/>
                <w:sz w:val="22"/>
                <w:szCs w:val="22"/>
              </w:rPr>
            </w:pPr>
            <w:r w:rsidRPr="000B5722">
              <w:rPr>
                <w:rFonts w:asciiTheme="minorHAnsi" w:hAnsiTheme="minorHAnsi" w:cstheme="minorHAnsi"/>
                <w:sz w:val="22"/>
                <w:szCs w:val="22"/>
              </w:rPr>
              <w:t xml:space="preserve"> </w:t>
            </w:r>
            <w:bookmarkStart w:id="12" w:name="_Toc121394244"/>
            <w:r w:rsidR="00BD0D43">
              <w:rPr>
                <w:rFonts w:asciiTheme="minorHAnsi" w:hAnsiTheme="minorHAnsi" w:cstheme="minorHAnsi"/>
                <w:sz w:val="22"/>
                <w:szCs w:val="22"/>
              </w:rPr>
              <w:t>Delivery recording Policy</w:t>
            </w:r>
            <w:bookmarkEnd w:id="12"/>
            <w:r w:rsidRPr="000B5722">
              <w:rPr>
                <w:rFonts w:asciiTheme="minorHAnsi" w:hAnsiTheme="minorHAnsi" w:cstheme="minorHAnsi"/>
                <w:sz w:val="22"/>
                <w:szCs w:val="22"/>
              </w:rPr>
              <w:t xml:space="preserve"> </w:t>
            </w:r>
          </w:p>
          <w:p w14:paraId="6DEDFBFA" w14:textId="77777777" w:rsidR="00070ECA" w:rsidRPr="006D3BEC" w:rsidRDefault="00070ECA" w:rsidP="00007650">
            <w:pPr>
              <w:pStyle w:val="BulletsCopy"/>
            </w:pPr>
          </w:p>
          <w:p w14:paraId="76F47374" w14:textId="77777777" w:rsidR="00070ECA" w:rsidRDefault="00070ECA" w:rsidP="00007650">
            <w:pPr>
              <w:pStyle w:val="BulletsCopy"/>
            </w:pPr>
          </w:p>
          <w:p w14:paraId="63D7844E" w14:textId="77777777" w:rsidR="00EF72F9" w:rsidRDefault="00EF72F9" w:rsidP="00007650">
            <w:pPr>
              <w:pStyle w:val="BulletsCopy"/>
            </w:pPr>
          </w:p>
          <w:p w14:paraId="54FB52F3" w14:textId="77777777" w:rsidR="00EF72F9" w:rsidRDefault="00EF72F9" w:rsidP="00007650">
            <w:pPr>
              <w:pStyle w:val="BulletsCopy"/>
            </w:pPr>
          </w:p>
          <w:p w14:paraId="04DA27AF" w14:textId="77777777" w:rsidR="00EF72F9" w:rsidRDefault="00EF72F9" w:rsidP="00007650">
            <w:pPr>
              <w:pStyle w:val="BulletsCopy"/>
            </w:pPr>
          </w:p>
          <w:p w14:paraId="35E4C2DD" w14:textId="77777777" w:rsidR="00EF72F9" w:rsidRDefault="00EF72F9" w:rsidP="00007650">
            <w:pPr>
              <w:pStyle w:val="BulletsCopy"/>
            </w:pPr>
          </w:p>
          <w:p w14:paraId="3BBC31B7" w14:textId="77777777" w:rsidR="00EF72F9" w:rsidRDefault="00EF72F9" w:rsidP="00007650">
            <w:pPr>
              <w:pStyle w:val="BulletsCopy"/>
            </w:pPr>
          </w:p>
          <w:p w14:paraId="5A55B3B7" w14:textId="77777777" w:rsidR="00EF72F9" w:rsidRDefault="00EF72F9" w:rsidP="00007650">
            <w:pPr>
              <w:pStyle w:val="BulletsCopy"/>
            </w:pPr>
          </w:p>
          <w:p w14:paraId="36D36351" w14:textId="77777777" w:rsidR="00EF72F9" w:rsidRDefault="00EF72F9" w:rsidP="00007650">
            <w:pPr>
              <w:pStyle w:val="BulletsCopy"/>
            </w:pPr>
          </w:p>
          <w:p w14:paraId="22BFDB41" w14:textId="77777777" w:rsidR="00EF72F9" w:rsidRDefault="00EF72F9" w:rsidP="00007650">
            <w:pPr>
              <w:pStyle w:val="BulletsCopy"/>
            </w:pPr>
          </w:p>
          <w:p w14:paraId="1D9F125E" w14:textId="77777777" w:rsidR="00EF72F9" w:rsidRPr="006D3BEC" w:rsidRDefault="00EF72F9" w:rsidP="00007650">
            <w:pPr>
              <w:pStyle w:val="BulletsCopy"/>
            </w:pPr>
          </w:p>
          <w:p w14:paraId="1AFE28D2" w14:textId="77777777" w:rsidR="00070ECA" w:rsidRPr="006D3BEC" w:rsidRDefault="00070ECA" w:rsidP="00007650">
            <w:pPr>
              <w:pStyle w:val="BulletsCopy"/>
            </w:pPr>
          </w:p>
          <w:p w14:paraId="2370C78C" w14:textId="77777777" w:rsidR="00070ECA" w:rsidRPr="006D3BEC" w:rsidRDefault="00070ECA" w:rsidP="00007650">
            <w:pPr>
              <w:pStyle w:val="BulletsCopy"/>
            </w:pPr>
          </w:p>
        </w:tc>
      </w:tr>
    </w:tbl>
    <w:p w14:paraId="7E413E5C" w14:textId="677768A2" w:rsidR="00070ECA" w:rsidRPr="0015116C" w:rsidRDefault="00070ECA" w:rsidP="0015116C"/>
    <w:p w14:paraId="6AF6077C" w14:textId="7B8A0AD1" w:rsidR="00070ECA" w:rsidRPr="0015116C" w:rsidRDefault="00070ECA" w:rsidP="0015116C"/>
    <w:p w14:paraId="79CDEDFB" w14:textId="6C2FB256" w:rsidR="00070ECA" w:rsidRPr="0015116C" w:rsidRDefault="00070ECA" w:rsidP="0015116C"/>
    <w:p w14:paraId="7CD98CB1" w14:textId="40F76174" w:rsidR="00070ECA" w:rsidRPr="0015116C" w:rsidRDefault="00070ECA" w:rsidP="0015116C"/>
    <w:p w14:paraId="1B7FADBD" w14:textId="70C018AC" w:rsidR="00070ECA" w:rsidRPr="004F6ACC" w:rsidRDefault="00070ECA" w:rsidP="00070ECA">
      <w:pPr>
        <w:pStyle w:val="Heading3"/>
        <w:rPr>
          <w:rFonts w:asciiTheme="minorHAnsi" w:hAnsiTheme="minorHAnsi" w:cstheme="minorHAnsi"/>
          <w:sz w:val="22"/>
          <w:szCs w:val="22"/>
        </w:rPr>
      </w:pPr>
      <w:bookmarkStart w:id="13" w:name="_Toc121394245"/>
      <w:r w:rsidRPr="004F6ACC">
        <w:rPr>
          <w:rFonts w:asciiTheme="minorHAnsi" w:hAnsiTheme="minorHAnsi" w:cstheme="minorHAnsi"/>
          <w:sz w:val="22"/>
          <w:szCs w:val="22"/>
        </w:rPr>
        <w:lastRenderedPageBreak/>
        <w:t>Describe the process of completing condition reports and sending copies to adjacent owners that will be implemented</w:t>
      </w:r>
      <w:bookmarkEnd w:id="13"/>
    </w:p>
    <w:p w14:paraId="77D5D9B2" w14:textId="2D4E4526" w:rsidR="00070ECA" w:rsidRPr="006D3BEC" w:rsidRDefault="00070ECA" w:rsidP="00070ECA">
      <w:pPr>
        <w:rPr>
          <w:rFonts w:asciiTheme="minorHAnsi" w:hAnsiTheme="minorHAnsi" w:cstheme="minorHAnsi"/>
          <w:lang w:val="en-US" w:eastAsia="en-US"/>
        </w:rPr>
      </w:pPr>
    </w:p>
    <w:tbl>
      <w:tblPr>
        <w:tblStyle w:val="TableGrid"/>
        <w:tblW w:w="5000" w:type="pct"/>
        <w:tblLook w:val="04A0" w:firstRow="1" w:lastRow="0" w:firstColumn="1" w:lastColumn="0" w:noHBand="0" w:noVBand="1"/>
      </w:tblPr>
      <w:tblGrid>
        <w:gridCol w:w="9926"/>
      </w:tblGrid>
      <w:tr w:rsidR="00070ECA" w:rsidRPr="006D3BEC" w14:paraId="0FC9D5D0" w14:textId="77777777" w:rsidTr="00B829AC">
        <w:trPr>
          <w:trHeight w:val="794"/>
        </w:trPr>
        <w:tc>
          <w:tcPr>
            <w:tcW w:w="5000" w:type="pct"/>
          </w:tcPr>
          <w:p w14:paraId="0309AFBF" w14:textId="77777777" w:rsidR="00070ECA" w:rsidRPr="006D3BEC" w:rsidRDefault="00070ECA" w:rsidP="00B829AC">
            <w:pPr>
              <w:rPr>
                <w:rFonts w:asciiTheme="minorHAnsi" w:hAnsiTheme="minorHAnsi" w:cstheme="minorHAnsi"/>
                <w:b/>
                <w:lang w:val="en-US" w:eastAsia="en-US"/>
              </w:rPr>
            </w:pPr>
          </w:p>
          <w:p w14:paraId="3806493A" w14:textId="77777777" w:rsidR="00070ECA" w:rsidRDefault="00070ECA" w:rsidP="002950BA">
            <w:pPr>
              <w:pStyle w:val="BulletsCopy"/>
            </w:pPr>
          </w:p>
          <w:p w14:paraId="4B40499D" w14:textId="77777777" w:rsidR="00EF72F9" w:rsidRDefault="00EF72F9" w:rsidP="002950BA">
            <w:pPr>
              <w:pStyle w:val="BulletsCopy"/>
            </w:pPr>
          </w:p>
          <w:p w14:paraId="2B484B8D" w14:textId="77777777" w:rsidR="00EF72F9" w:rsidRDefault="00EF72F9" w:rsidP="002950BA">
            <w:pPr>
              <w:pStyle w:val="BulletsCopy"/>
            </w:pPr>
          </w:p>
          <w:p w14:paraId="4F36273B" w14:textId="77777777" w:rsidR="00EF72F9" w:rsidRDefault="00EF72F9" w:rsidP="002950BA">
            <w:pPr>
              <w:pStyle w:val="BulletsCopy"/>
            </w:pPr>
          </w:p>
          <w:p w14:paraId="6DCDCF46" w14:textId="77777777" w:rsidR="00EF72F9" w:rsidRDefault="00EF72F9" w:rsidP="002950BA">
            <w:pPr>
              <w:pStyle w:val="BulletsCopy"/>
            </w:pPr>
          </w:p>
          <w:p w14:paraId="07361928" w14:textId="77777777" w:rsidR="00EF72F9" w:rsidRDefault="00EF72F9" w:rsidP="002950BA">
            <w:pPr>
              <w:pStyle w:val="BulletsCopy"/>
            </w:pPr>
          </w:p>
          <w:p w14:paraId="77BC8EB3" w14:textId="77777777" w:rsidR="00EF72F9" w:rsidRDefault="00EF72F9" w:rsidP="002950BA">
            <w:pPr>
              <w:pStyle w:val="BulletsCopy"/>
            </w:pPr>
          </w:p>
          <w:p w14:paraId="0842D654" w14:textId="77777777" w:rsidR="00EF72F9" w:rsidRDefault="00EF72F9" w:rsidP="002950BA">
            <w:pPr>
              <w:pStyle w:val="BulletsCopy"/>
            </w:pPr>
          </w:p>
          <w:p w14:paraId="34F7F2B1" w14:textId="77777777" w:rsidR="00EF72F9" w:rsidRDefault="00EF72F9" w:rsidP="002950BA">
            <w:pPr>
              <w:pStyle w:val="BulletsCopy"/>
            </w:pPr>
          </w:p>
          <w:p w14:paraId="04026CBA" w14:textId="77777777" w:rsidR="00EF72F9" w:rsidRDefault="00EF72F9" w:rsidP="002950BA">
            <w:pPr>
              <w:pStyle w:val="BulletsCopy"/>
            </w:pPr>
          </w:p>
          <w:p w14:paraId="023DF12A" w14:textId="77777777" w:rsidR="00EF72F9" w:rsidRDefault="00EF72F9" w:rsidP="002950BA">
            <w:pPr>
              <w:pStyle w:val="BulletsCopy"/>
            </w:pPr>
          </w:p>
          <w:p w14:paraId="0FE23682" w14:textId="77777777" w:rsidR="00EF72F9" w:rsidRDefault="00EF72F9" w:rsidP="002950BA">
            <w:pPr>
              <w:pStyle w:val="BulletsCopy"/>
            </w:pPr>
          </w:p>
          <w:p w14:paraId="0265F8B6" w14:textId="77777777" w:rsidR="00EF72F9" w:rsidRDefault="00EF72F9" w:rsidP="002950BA">
            <w:pPr>
              <w:pStyle w:val="BulletsCopy"/>
            </w:pPr>
          </w:p>
          <w:p w14:paraId="1A288180" w14:textId="77777777" w:rsidR="00EF72F9" w:rsidRDefault="00EF72F9" w:rsidP="002950BA">
            <w:pPr>
              <w:pStyle w:val="BulletsCopy"/>
            </w:pPr>
          </w:p>
          <w:p w14:paraId="60D872C2" w14:textId="77777777" w:rsidR="00EF72F9" w:rsidRDefault="00EF72F9" w:rsidP="002950BA">
            <w:pPr>
              <w:pStyle w:val="BulletsCopy"/>
            </w:pPr>
          </w:p>
          <w:p w14:paraId="1987EFCB" w14:textId="77777777" w:rsidR="00EF72F9" w:rsidRDefault="00EF72F9" w:rsidP="002950BA">
            <w:pPr>
              <w:pStyle w:val="BulletsCopy"/>
            </w:pPr>
          </w:p>
          <w:p w14:paraId="1C55BA8A" w14:textId="77777777" w:rsidR="00EF72F9" w:rsidRDefault="00EF72F9" w:rsidP="002950BA">
            <w:pPr>
              <w:pStyle w:val="BulletsCopy"/>
            </w:pPr>
          </w:p>
          <w:p w14:paraId="3D95B374" w14:textId="77777777" w:rsidR="00EF72F9" w:rsidRDefault="00EF72F9" w:rsidP="002950BA">
            <w:pPr>
              <w:pStyle w:val="BulletsCopy"/>
            </w:pPr>
          </w:p>
          <w:p w14:paraId="5BD4A90E" w14:textId="77777777" w:rsidR="00EF72F9" w:rsidRDefault="00EF72F9" w:rsidP="002950BA">
            <w:pPr>
              <w:pStyle w:val="BulletsCopy"/>
            </w:pPr>
          </w:p>
          <w:p w14:paraId="5D83A003" w14:textId="77777777" w:rsidR="00EF72F9" w:rsidRDefault="00EF72F9" w:rsidP="002950BA">
            <w:pPr>
              <w:pStyle w:val="BulletsCopy"/>
            </w:pPr>
          </w:p>
          <w:p w14:paraId="649737AC" w14:textId="77777777" w:rsidR="00EF72F9" w:rsidRDefault="00EF72F9" w:rsidP="002950BA">
            <w:pPr>
              <w:pStyle w:val="BulletsCopy"/>
            </w:pPr>
          </w:p>
          <w:p w14:paraId="5B5BEF24" w14:textId="77777777" w:rsidR="00EF72F9" w:rsidRDefault="00EF72F9" w:rsidP="002950BA">
            <w:pPr>
              <w:pStyle w:val="BulletsCopy"/>
            </w:pPr>
          </w:p>
          <w:p w14:paraId="150D2EDC" w14:textId="77777777" w:rsidR="00EF72F9" w:rsidRDefault="00EF72F9" w:rsidP="002950BA">
            <w:pPr>
              <w:pStyle w:val="BulletsCopy"/>
            </w:pPr>
          </w:p>
          <w:p w14:paraId="3C0B528D" w14:textId="77777777" w:rsidR="002950BA" w:rsidRDefault="002950BA" w:rsidP="002950BA">
            <w:pPr>
              <w:pStyle w:val="BulletsCopy"/>
            </w:pPr>
          </w:p>
          <w:p w14:paraId="1BFB3917" w14:textId="64340E09" w:rsidR="002950BA" w:rsidRPr="006D3BEC" w:rsidRDefault="002950BA" w:rsidP="002950BA">
            <w:pPr>
              <w:pStyle w:val="BulletsCopy"/>
            </w:pPr>
          </w:p>
        </w:tc>
      </w:tr>
    </w:tbl>
    <w:p w14:paraId="2EBF7C20" w14:textId="77777777" w:rsidR="00070ECA" w:rsidRPr="006D3BEC" w:rsidRDefault="00070ECA" w:rsidP="00070ECA">
      <w:pPr>
        <w:rPr>
          <w:rFonts w:asciiTheme="minorHAnsi" w:hAnsiTheme="minorHAnsi" w:cstheme="minorHAnsi"/>
          <w:lang w:val="en-US" w:eastAsia="en-US"/>
        </w:rPr>
      </w:pPr>
    </w:p>
    <w:p w14:paraId="5410B85D" w14:textId="77777777" w:rsidR="00A808A7" w:rsidRDefault="00A808A7">
      <w:pPr>
        <w:spacing w:after="200" w:line="276" w:lineRule="auto"/>
        <w:rPr>
          <w:rFonts w:asciiTheme="minorHAnsi" w:eastAsiaTheme="minorEastAsia" w:hAnsiTheme="minorHAnsi" w:cstheme="minorHAnsi"/>
          <w:b/>
          <w:color w:val="0F0F3F" w:themeColor="text1"/>
          <w:sz w:val="22"/>
          <w:szCs w:val="22"/>
          <w:lang w:val="en-US" w:eastAsia="en-US"/>
        </w:rPr>
      </w:pPr>
      <w:r>
        <w:rPr>
          <w:rFonts w:asciiTheme="minorHAnsi" w:hAnsiTheme="minorHAnsi" w:cstheme="minorHAnsi"/>
          <w:sz w:val="22"/>
          <w:szCs w:val="22"/>
        </w:rPr>
        <w:br w:type="page"/>
      </w:r>
    </w:p>
    <w:p w14:paraId="7B9BA01B" w14:textId="0415D172" w:rsidR="00070ECA" w:rsidRPr="002950BA" w:rsidRDefault="00070ECA" w:rsidP="00070ECA">
      <w:pPr>
        <w:pStyle w:val="Heading3"/>
        <w:rPr>
          <w:rFonts w:asciiTheme="minorHAnsi" w:hAnsiTheme="minorHAnsi" w:cstheme="minorHAnsi"/>
          <w:sz w:val="22"/>
          <w:szCs w:val="22"/>
        </w:rPr>
      </w:pPr>
      <w:bookmarkStart w:id="14" w:name="_Toc121394246"/>
      <w:r w:rsidRPr="002950BA">
        <w:rPr>
          <w:rFonts w:asciiTheme="minorHAnsi" w:hAnsiTheme="minorHAnsi" w:cstheme="minorHAnsi"/>
          <w:sz w:val="22"/>
          <w:szCs w:val="22"/>
        </w:rPr>
        <w:lastRenderedPageBreak/>
        <w:t>Complete a Form 7 Protection Works Notice (or equivalent for other states or territories)</w:t>
      </w:r>
      <w:bookmarkEnd w:id="14"/>
      <w:r w:rsidRPr="002950BA">
        <w:rPr>
          <w:rFonts w:asciiTheme="minorHAnsi" w:hAnsiTheme="minorHAnsi" w:cstheme="minorHAnsi"/>
          <w:sz w:val="22"/>
          <w:szCs w:val="22"/>
        </w:rPr>
        <w:t xml:space="preserve"> </w:t>
      </w:r>
    </w:p>
    <w:p w14:paraId="06EE0405" w14:textId="741CE80A" w:rsidR="00070ECA" w:rsidRPr="006D3BEC" w:rsidRDefault="00070ECA" w:rsidP="00070ECA">
      <w:pPr>
        <w:rPr>
          <w:rFonts w:asciiTheme="minorHAnsi" w:hAnsiTheme="minorHAnsi" w:cstheme="minorHAnsi"/>
          <w:lang w:val="en-US" w:eastAsia="en-US"/>
        </w:rPr>
      </w:pPr>
    </w:p>
    <w:tbl>
      <w:tblPr>
        <w:tblStyle w:val="TableGrid"/>
        <w:tblW w:w="5000" w:type="pct"/>
        <w:tblLook w:val="04A0" w:firstRow="1" w:lastRow="0" w:firstColumn="1" w:lastColumn="0" w:noHBand="0" w:noVBand="1"/>
      </w:tblPr>
      <w:tblGrid>
        <w:gridCol w:w="9926"/>
      </w:tblGrid>
      <w:tr w:rsidR="00070ECA" w:rsidRPr="006D3BEC" w14:paraId="299736C1" w14:textId="77777777" w:rsidTr="00B829AC">
        <w:trPr>
          <w:trHeight w:val="794"/>
        </w:trPr>
        <w:tc>
          <w:tcPr>
            <w:tcW w:w="5000" w:type="pct"/>
          </w:tcPr>
          <w:p w14:paraId="4D1C57B7" w14:textId="77777777" w:rsidR="00070ECA" w:rsidRPr="006D3BEC" w:rsidRDefault="00070ECA" w:rsidP="00070ECA">
            <w:pPr>
              <w:rPr>
                <w:rFonts w:asciiTheme="minorHAnsi" w:hAnsiTheme="minorHAnsi" w:cstheme="minorHAnsi"/>
              </w:rPr>
            </w:pPr>
          </w:p>
          <w:p w14:paraId="308CDAB8" w14:textId="77777777" w:rsidR="00070ECA" w:rsidRPr="006D3BEC" w:rsidRDefault="00070ECA" w:rsidP="00A808A7">
            <w:pPr>
              <w:jc w:val="center"/>
              <w:rPr>
                <w:rFonts w:asciiTheme="minorHAnsi" w:hAnsiTheme="minorHAnsi" w:cstheme="minorHAnsi"/>
              </w:rPr>
            </w:pPr>
            <w:r w:rsidRPr="006D3BEC">
              <w:rPr>
                <w:rFonts w:asciiTheme="minorHAnsi" w:hAnsiTheme="minorHAnsi" w:cstheme="minorHAnsi"/>
              </w:rPr>
              <w:t>FORM 7</w:t>
            </w:r>
          </w:p>
          <w:p w14:paraId="26AF95FE" w14:textId="77777777" w:rsidR="00070ECA" w:rsidRPr="006D3BEC" w:rsidRDefault="00070ECA" w:rsidP="00A808A7">
            <w:pPr>
              <w:jc w:val="center"/>
              <w:rPr>
                <w:rFonts w:asciiTheme="minorHAnsi" w:hAnsiTheme="minorHAnsi" w:cstheme="minorHAnsi"/>
              </w:rPr>
            </w:pPr>
          </w:p>
          <w:p w14:paraId="391A0040" w14:textId="77777777" w:rsidR="00070ECA" w:rsidRPr="006D3BEC" w:rsidRDefault="00070ECA" w:rsidP="00A808A7">
            <w:pPr>
              <w:jc w:val="center"/>
              <w:rPr>
                <w:rFonts w:asciiTheme="minorHAnsi" w:hAnsiTheme="minorHAnsi" w:cstheme="minorHAnsi"/>
              </w:rPr>
            </w:pPr>
            <w:r w:rsidRPr="006D3BEC">
              <w:rPr>
                <w:rFonts w:asciiTheme="minorHAnsi" w:hAnsiTheme="minorHAnsi" w:cstheme="minorHAnsi"/>
              </w:rPr>
              <w:t>Regulation 113</w:t>
            </w:r>
          </w:p>
          <w:p w14:paraId="35885BF6" w14:textId="77777777" w:rsidR="00070ECA" w:rsidRPr="006D3BEC" w:rsidRDefault="00070ECA" w:rsidP="00A808A7">
            <w:pPr>
              <w:jc w:val="center"/>
              <w:rPr>
                <w:rFonts w:asciiTheme="minorHAnsi" w:hAnsiTheme="minorHAnsi" w:cstheme="minorHAnsi"/>
              </w:rPr>
            </w:pPr>
            <w:r w:rsidRPr="006D3BEC">
              <w:rPr>
                <w:rFonts w:asciiTheme="minorHAnsi" w:hAnsiTheme="minorHAnsi" w:cstheme="minorHAnsi"/>
              </w:rPr>
              <w:t>Building Act 1993</w:t>
            </w:r>
          </w:p>
          <w:p w14:paraId="4B3CB57F" w14:textId="77777777" w:rsidR="00070ECA" w:rsidRPr="006D3BEC" w:rsidRDefault="00070ECA" w:rsidP="00A808A7">
            <w:pPr>
              <w:jc w:val="center"/>
              <w:rPr>
                <w:rFonts w:asciiTheme="minorHAnsi" w:hAnsiTheme="minorHAnsi" w:cstheme="minorHAnsi"/>
              </w:rPr>
            </w:pPr>
            <w:r w:rsidRPr="006D3BEC">
              <w:rPr>
                <w:rFonts w:asciiTheme="minorHAnsi" w:hAnsiTheme="minorHAnsi" w:cstheme="minorHAnsi"/>
              </w:rPr>
              <w:t>Building Regulations 2018</w:t>
            </w:r>
          </w:p>
          <w:p w14:paraId="730BADC3" w14:textId="77777777" w:rsidR="00070ECA" w:rsidRPr="006D3BEC" w:rsidRDefault="00070ECA" w:rsidP="00A808A7">
            <w:pPr>
              <w:jc w:val="center"/>
              <w:rPr>
                <w:rFonts w:asciiTheme="minorHAnsi" w:hAnsiTheme="minorHAnsi" w:cstheme="minorHAnsi"/>
              </w:rPr>
            </w:pPr>
          </w:p>
          <w:p w14:paraId="22160FDF" w14:textId="77777777" w:rsidR="00070ECA" w:rsidRPr="006D3BEC" w:rsidRDefault="00070ECA" w:rsidP="00A808A7">
            <w:pPr>
              <w:jc w:val="center"/>
              <w:rPr>
                <w:rFonts w:asciiTheme="minorHAnsi" w:hAnsiTheme="minorHAnsi" w:cstheme="minorHAnsi"/>
              </w:rPr>
            </w:pPr>
            <w:r w:rsidRPr="006D3BEC">
              <w:rPr>
                <w:rFonts w:asciiTheme="minorHAnsi" w:hAnsiTheme="minorHAnsi" w:cstheme="minorHAnsi"/>
              </w:rPr>
              <w:t>PROTECTION WORK NOTICE</w:t>
            </w:r>
          </w:p>
          <w:p w14:paraId="436BA591" w14:textId="77777777" w:rsidR="00070ECA" w:rsidRPr="006D3BEC" w:rsidRDefault="00070ECA" w:rsidP="00070ECA">
            <w:pPr>
              <w:rPr>
                <w:rFonts w:asciiTheme="minorHAnsi" w:hAnsiTheme="minorHAnsi" w:cstheme="minorHAnsi"/>
              </w:rPr>
            </w:pPr>
          </w:p>
          <w:p w14:paraId="13BB976D" w14:textId="35CB7255" w:rsidR="00070ECA" w:rsidRPr="006D3BEC" w:rsidRDefault="00070ECA" w:rsidP="00070ECA">
            <w:pPr>
              <w:rPr>
                <w:rFonts w:asciiTheme="minorHAnsi" w:hAnsiTheme="minorHAnsi" w:cstheme="minorHAnsi"/>
              </w:rPr>
            </w:pPr>
            <w:r w:rsidRPr="006D3BEC">
              <w:rPr>
                <w:rFonts w:asciiTheme="minorHAnsi" w:hAnsiTheme="minorHAnsi" w:cstheme="minorHAnsi"/>
              </w:rPr>
              <w:t>To:</w:t>
            </w:r>
            <w:r w:rsidRPr="006D3BEC">
              <w:rPr>
                <w:rFonts w:asciiTheme="minorHAnsi" w:hAnsiTheme="minorHAnsi" w:cstheme="minorHAnsi"/>
              </w:rPr>
              <w:tab/>
            </w:r>
          </w:p>
          <w:p w14:paraId="1EACEBB8" w14:textId="58EDFA7F" w:rsidR="00070ECA" w:rsidRPr="006D3BEC" w:rsidRDefault="00070ECA" w:rsidP="00070ECA">
            <w:pPr>
              <w:rPr>
                <w:rFonts w:asciiTheme="minorHAnsi" w:hAnsiTheme="minorHAnsi" w:cstheme="minorHAnsi"/>
              </w:rPr>
            </w:pPr>
            <w:r w:rsidRPr="006D3BEC">
              <w:rPr>
                <w:rFonts w:asciiTheme="minorHAnsi" w:hAnsiTheme="minorHAnsi" w:cstheme="minorHAnsi"/>
              </w:rPr>
              <w:t xml:space="preserve">Adjoining owner: </w:t>
            </w:r>
            <w:r w:rsidRPr="006D3BEC">
              <w:rPr>
                <w:rFonts w:asciiTheme="minorHAnsi" w:hAnsiTheme="minorHAnsi" w:cstheme="minorHAnsi"/>
              </w:rPr>
              <w:tab/>
            </w:r>
          </w:p>
          <w:p w14:paraId="6ADBB161" w14:textId="77777777" w:rsidR="00070ECA" w:rsidRPr="006D3BEC" w:rsidRDefault="00070ECA" w:rsidP="00070ECA">
            <w:pPr>
              <w:rPr>
                <w:rFonts w:asciiTheme="minorHAnsi" w:hAnsiTheme="minorHAnsi" w:cstheme="minorHAnsi"/>
              </w:rPr>
            </w:pPr>
          </w:p>
          <w:p w14:paraId="6D85F74C" w14:textId="3CAFCF40" w:rsidR="00064A1B" w:rsidRPr="00064A1B" w:rsidRDefault="00070ECA" w:rsidP="00064A1B">
            <w:pPr>
              <w:spacing w:before="60"/>
              <w:rPr>
                <w:color w:val="FF0000"/>
              </w:rPr>
            </w:pPr>
            <w:r w:rsidRPr="00064A1B">
              <w:rPr>
                <w:rFonts w:asciiTheme="minorHAnsi" w:hAnsiTheme="minorHAnsi" w:cstheme="minorHAnsi"/>
              </w:rPr>
              <w:t xml:space="preserve">Postal address: </w:t>
            </w:r>
            <w:r w:rsidR="00064A1B" w:rsidRPr="00064A1B">
              <w:rPr>
                <w:rFonts w:asciiTheme="minorHAnsi" w:hAnsiTheme="minorHAnsi" w:cstheme="minorHAnsi"/>
              </w:rPr>
              <w:t xml:space="preserve"> </w:t>
            </w:r>
          </w:p>
          <w:p w14:paraId="31CD7CBB" w14:textId="294CFE5E" w:rsidR="00070ECA" w:rsidRPr="006D3BEC" w:rsidRDefault="00070ECA" w:rsidP="00070ECA">
            <w:pPr>
              <w:rPr>
                <w:rFonts w:asciiTheme="minorHAnsi" w:hAnsiTheme="minorHAnsi" w:cstheme="minorHAnsi"/>
              </w:rPr>
            </w:pPr>
            <w:r w:rsidRPr="006D3BEC">
              <w:rPr>
                <w:rFonts w:asciiTheme="minorHAnsi" w:hAnsiTheme="minorHAnsi" w:cstheme="minorHAnsi"/>
              </w:rPr>
              <w:t xml:space="preserve">Contact person: </w:t>
            </w:r>
            <w:r w:rsidR="00064A1B">
              <w:rPr>
                <w:rFonts w:asciiTheme="minorHAnsi" w:hAnsiTheme="minorHAnsi" w:cstheme="minorHAnsi"/>
              </w:rPr>
              <w:t xml:space="preserve"> </w:t>
            </w:r>
            <w:r w:rsidRPr="00DF6608">
              <w:rPr>
                <w:rFonts w:asciiTheme="minorHAnsi" w:hAnsiTheme="minorHAnsi" w:cstheme="minorHAnsi"/>
                <w:color w:val="FF0000"/>
              </w:rPr>
              <w:tab/>
            </w:r>
            <w:r w:rsidRPr="006D3BEC">
              <w:rPr>
                <w:rFonts w:asciiTheme="minorHAnsi" w:hAnsiTheme="minorHAnsi" w:cstheme="minorHAnsi"/>
              </w:rPr>
              <w:tab/>
              <w:t xml:space="preserve">Telephone: </w:t>
            </w:r>
            <w:r w:rsidRPr="006D3BEC">
              <w:rPr>
                <w:rFonts w:asciiTheme="minorHAnsi" w:hAnsiTheme="minorHAnsi" w:cstheme="minorHAnsi"/>
              </w:rPr>
              <w:tab/>
            </w:r>
            <w:r w:rsidRPr="006D3BEC">
              <w:rPr>
                <w:rFonts w:asciiTheme="minorHAnsi" w:hAnsiTheme="minorHAnsi" w:cstheme="minorHAnsi"/>
              </w:rPr>
              <w:tab/>
            </w:r>
            <w:r w:rsidRPr="006D3BEC">
              <w:rPr>
                <w:rFonts w:asciiTheme="minorHAnsi" w:hAnsiTheme="minorHAnsi" w:cstheme="minorHAnsi"/>
              </w:rPr>
              <w:tab/>
            </w:r>
          </w:p>
          <w:p w14:paraId="3336D6B8" w14:textId="77777777" w:rsidR="00070ECA" w:rsidRPr="006D3BEC" w:rsidRDefault="00070ECA" w:rsidP="00070ECA">
            <w:pPr>
              <w:rPr>
                <w:rFonts w:asciiTheme="minorHAnsi" w:hAnsiTheme="minorHAnsi" w:cstheme="minorHAnsi"/>
              </w:rPr>
            </w:pPr>
          </w:p>
          <w:p w14:paraId="59D820F1" w14:textId="09C7194B" w:rsidR="00070ECA" w:rsidRPr="006D3BEC" w:rsidRDefault="00070ECA" w:rsidP="00070ECA">
            <w:pPr>
              <w:rPr>
                <w:rFonts w:asciiTheme="minorHAnsi" w:hAnsiTheme="minorHAnsi" w:cstheme="minorHAnsi"/>
              </w:rPr>
            </w:pPr>
            <w:r w:rsidRPr="006D3BEC">
              <w:rPr>
                <w:rFonts w:asciiTheme="minorHAnsi" w:hAnsiTheme="minorHAnsi" w:cstheme="minorHAnsi"/>
              </w:rPr>
              <w:t>Relevant building surveyor</w:t>
            </w:r>
            <w:r w:rsidR="00056B36">
              <w:rPr>
                <w:rFonts w:asciiTheme="minorHAnsi" w:hAnsiTheme="minorHAnsi" w:cstheme="minorHAnsi"/>
              </w:rPr>
              <w:t xml:space="preserve"> </w:t>
            </w:r>
          </w:p>
          <w:p w14:paraId="53749E0F" w14:textId="77777777" w:rsidR="00070ECA" w:rsidRPr="006D3BEC" w:rsidRDefault="00070ECA" w:rsidP="00070ECA">
            <w:pPr>
              <w:rPr>
                <w:rFonts w:asciiTheme="minorHAnsi" w:hAnsiTheme="minorHAnsi" w:cstheme="minorHAnsi"/>
              </w:rPr>
            </w:pPr>
          </w:p>
          <w:p w14:paraId="3BE07D7E" w14:textId="36220E1D" w:rsidR="00070ECA" w:rsidRPr="006D3BEC" w:rsidRDefault="00070ECA" w:rsidP="00070ECA">
            <w:pPr>
              <w:rPr>
                <w:rFonts w:asciiTheme="minorHAnsi" w:hAnsiTheme="minorHAnsi" w:cstheme="minorHAnsi"/>
              </w:rPr>
            </w:pPr>
            <w:r w:rsidRPr="006D3BEC">
              <w:rPr>
                <w:rFonts w:asciiTheme="minorHAnsi" w:hAnsiTheme="minorHAnsi" w:cstheme="minorHAnsi"/>
              </w:rPr>
              <w:t xml:space="preserve">Postal address: </w:t>
            </w:r>
          </w:p>
          <w:p w14:paraId="2E3B0EA9" w14:textId="1599F3E3" w:rsidR="00070ECA" w:rsidRPr="006D3BEC" w:rsidRDefault="00070ECA" w:rsidP="00070ECA">
            <w:pPr>
              <w:rPr>
                <w:rFonts w:asciiTheme="minorHAnsi" w:hAnsiTheme="minorHAnsi" w:cstheme="minorHAnsi"/>
              </w:rPr>
            </w:pPr>
            <w:r w:rsidRPr="006D3BEC">
              <w:rPr>
                <w:rFonts w:asciiTheme="minorHAnsi" w:hAnsiTheme="minorHAnsi" w:cstheme="minorHAnsi"/>
              </w:rPr>
              <w:t>Contact person:</w:t>
            </w:r>
            <w:r w:rsidRPr="006D3BEC">
              <w:rPr>
                <w:rFonts w:asciiTheme="minorHAnsi" w:hAnsiTheme="minorHAnsi" w:cstheme="minorHAnsi"/>
              </w:rPr>
              <w:tab/>
              <w:t xml:space="preserve">Telephone: </w:t>
            </w:r>
          </w:p>
          <w:p w14:paraId="2AAE329A" w14:textId="77777777" w:rsidR="00070ECA" w:rsidRPr="006D3BEC" w:rsidRDefault="00070ECA" w:rsidP="00070ECA">
            <w:pPr>
              <w:rPr>
                <w:rFonts w:asciiTheme="minorHAnsi" w:hAnsiTheme="minorHAnsi" w:cstheme="minorHAnsi"/>
              </w:rPr>
            </w:pPr>
          </w:p>
          <w:p w14:paraId="77D8032D"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Adjoining owner's property details (the adjoining property)</w:t>
            </w:r>
          </w:p>
          <w:tbl>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074"/>
              <w:gridCol w:w="2848"/>
              <w:gridCol w:w="2430"/>
              <w:gridCol w:w="2160"/>
            </w:tblGrid>
            <w:tr w:rsidR="00D24A45" w:rsidRPr="006D3BEC" w14:paraId="2F932C1C" w14:textId="77777777" w:rsidTr="00072E44">
              <w:trPr>
                <w:trHeight w:val="244"/>
              </w:trPr>
              <w:tc>
                <w:tcPr>
                  <w:tcW w:w="2074" w:type="dxa"/>
                  <w:shd w:val="clear" w:color="auto" w:fill="DADADA" w:themeFill="background2" w:themeFillShade="E6"/>
                </w:tcPr>
                <w:p w14:paraId="62E864BB"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Number</w:t>
                  </w:r>
                </w:p>
              </w:tc>
              <w:tc>
                <w:tcPr>
                  <w:tcW w:w="2848" w:type="dxa"/>
                  <w:shd w:val="clear" w:color="auto" w:fill="DADADA" w:themeFill="background2" w:themeFillShade="E6"/>
                </w:tcPr>
                <w:p w14:paraId="086D4A8E"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Street/road</w:t>
                  </w:r>
                </w:p>
              </w:tc>
              <w:tc>
                <w:tcPr>
                  <w:tcW w:w="2430" w:type="dxa"/>
                  <w:shd w:val="clear" w:color="auto" w:fill="DADADA" w:themeFill="background2" w:themeFillShade="E6"/>
                </w:tcPr>
                <w:p w14:paraId="63D1DD49"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City/suburb/town</w:t>
                  </w:r>
                </w:p>
              </w:tc>
              <w:tc>
                <w:tcPr>
                  <w:tcW w:w="2160" w:type="dxa"/>
                  <w:vMerge w:val="restart"/>
                </w:tcPr>
                <w:p w14:paraId="0523201A" w14:textId="77777777" w:rsidR="00D24A45" w:rsidRPr="006D3BEC" w:rsidRDefault="00D24A45" w:rsidP="00D24A45">
                  <w:pPr>
                    <w:rPr>
                      <w:rFonts w:asciiTheme="minorHAnsi" w:hAnsiTheme="minorHAnsi" w:cstheme="minorHAnsi"/>
                    </w:rPr>
                  </w:pPr>
                </w:p>
              </w:tc>
            </w:tr>
            <w:tr w:rsidR="00D24A45" w:rsidRPr="006D3BEC" w14:paraId="468E467D" w14:textId="77777777" w:rsidTr="00072E44">
              <w:trPr>
                <w:trHeight w:val="268"/>
              </w:trPr>
              <w:tc>
                <w:tcPr>
                  <w:tcW w:w="2074" w:type="dxa"/>
                </w:tcPr>
                <w:p w14:paraId="3C0FFD86" w14:textId="4E2DF6EC" w:rsidR="00D24A45" w:rsidRPr="001E6B27" w:rsidRDefault="00D24A45" w:rsidP="00D24A45">
                  <w:pPr>
                    <w:rPr>
                      <w:rFonts w:asciiTheme="minorHAnsi" w:hAnsiTheme="minorHAnsi" w:cstheme="minorHAnsi"/>
                      <w:color w:val="FF0000"/>
                    </w:rPr>
                  </w:pPr>
                </w:p>
              </w:tc>
              <w:tc>
                <w:tcPr>
                  <w:tcW w:w="2848" w:type="dxa"/>
                </w:tcPr>
                <w:p w14:paraId="4C7DBEDE" w14:textId="5466A30F" w:rsidR="00D24A45" w:rsidRPr="001E6B27" w:rsidRDefault="00D24A45" w:rsidP="00D24A45">
                  <w:pPr>
                    <w:rPr>
                      <w:rFonts w:asciiTheme="minorHAnsi" w:hAnsiTheme="minorHAnsi" w:cstheme="minorHAnsi"/>
                      <w:color w:val="FF0000"/>
                    </w:rPr>
                  </w:pPr>
                </w:p>
              </w:tc>
              <w:tc>
                <w:tcPr>
                  <w:tcW w:w="2430" w:type="dxa"/>
                </w:tcPr>
                <w:p w14:paraId="0F10258A" w14:textId="008A62CD" w:rsidR="00D24A45" w:rsidRPr="001E6B27" w:rsidRDefault="00D24A45" w:rsidP="00D24A45">
                  <w:pPr>
                    <w:rPr>
                      <w:rFonts w:asciiTheme="minorHAnsi" w:hAnsiTheme="minorHAnsi" w:cstheme="minorHAnsi"/>
                      <w:color w:val="FF0000"/>
                    </w:rPr>
                  </w:pPr>
                </w:p>
              </w:tc>
              <w:tc>
                <w:tcPr>
                  <w:tcW w:w="2160" w:type="dxa"/>
                  <w:vMerge/>
                </w:tcPr>
                <w:p w14:paraId="797CDF45" w14:textId="77777777" w:rsidR="00D24A45" w:rsidRPr="006D3BEC" w:rsidRDefault="00D24A45" w:rsidP="00D24A45">
                  <w:pPr>
                    <w:rPr>
                      <w:rFonts w:asciiTheme="minorHAnsi" w:hAnsiTheme="minorHAnsi" w:cstheme="minorHAnsi"/>
                    </w:rPr>
                  </w:pPr>
                </w:p>
              </w:tc>
            </w:tr>
            <w:tr w:rsidR="00D24A45" w:rsidRPr="006D3BEC" w14:paraId="76820AF3" w14:textId="77777777" w:rsidTr="00072E44">
              <w:trPr>
                <w:trHeight w:val="268"/>
              </w:trPr>
              <w:tc>
                <w:tcPr>
                  <w:tcW w:w="2074" w:type="dxa"/>
                  <w:shd w:val="clear" w:color="auto" w:fill="DADADA" w:themeFill="background2" w:themeFillShade="E6"/>
                </w:tcPr>
                <w:p w14:paraId="5B32FCF4"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Lot/s</w:t>
                  </w:r>
                </w:p>
              </w:tc>
              <w:tc>
                <w:tcPr>
                  <w:tcW w:w="2848" w:type="dxa"/>
                  <w:shd w:val="clear" w:color="auto" w:fill="DADADA" w:themeFill="background2" w:themeFillShade="E6"/>
                </w:tcPr>
                <w:p w14:paraId="4E1F0AC9"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LP/PS</w:t>
                  </w:r>
                </w:p>
              </w:tc>
              <w:tc>
                <w:tcPr>
                  <w:tcW w:w="2430" w:type="dxa"/>
                  <w:shd w:val="clear" w:color="auto" w:fill="DADADA" w:themeFill="background2" w:themeFillShade="E6"/>
                </w:tcPr>
                <w:p w14:paraId="17ED9B50"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Volume</w:t>
                  </w:r>
                </w:p>
              </w:tc>
              <w:tc>
                <w:tcPr>
                  <w:tcW w:w="2160" w:type="dxa"/>
                  <w:shd w:val="clear" w:color="auto" w:fill="DADADA" w:themeFill="background2" w:themeFillShade="E6"/>
                </w:tcPr>
                <w:p w14:paraId="116BFAD2"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Folio</w:t>
                  </w:r>
                </w:p>
              </w:tc>
            </w:tr>
            <w:tr w:rsidR="00D24A45" w:rsidRPr="001E6B27" w14:paraId="0474DD4B" w14:textId="77777777" w:rsidTr="00072E44">
              <w:trPr>
                <w:trHeight w:val="268"/>
              </w:trPr>
              <w:tc>
                <w:tcPr>
                  <w:tcW w:w="2074" w:type="dxa"/>
                </w:tcPr>
                <w:p w14:paraId="75EB031C" w14:textId="3CB53978" w:rsidR="00D24A45" w:rsidRPr="001E6B27" w:rsidRDefault="00D24A45" w:rsidP="00D24A45">
                  <w:pPr>
                    <w:rPr>
                      <w:rFonts w:asciiTheme="minorHAnsi" w:hAnsiTheme="minorHAnsi" w:cstheme="minorHAnsi"/>
                      <w:color w:val="FF0000"/>
                    </w:rPr>
                  </w:pPr>
                </w:p>
              </w:tc>
              <w:tc>
                <w:tcPr>
                  <w:tcW w:w="2848" w:type="dxa"/>
                </w:tcPr>
                <w:p w14:paraId="53E34CAC" w14:textId="3B3A0A98" w:rsidR="00D24A45" w:rsidRPr="001E6B27" w:rsidRDefault="00D24A45" w:rsidP="00D24A45">
                  <w:pPr>
                    <w:rPr>
                      <w:rFonts w:asciiTheme="minorHAnsi" w:hAnsiTheme="minorHAnsi" w:cstheme="minorHAnsi"/>
                      <w:color w:val="FF0000"/>
                    </w:rPr>
                  </w:pPr>
                </w:p>
              </w:tc>
              <w:tc>
                <w:tcPr>
                  <w:tcW w:w="2430" w:type="dxa"/>
                </w:tcPr>
                <w:p w14:paraId="520133EE" w14:textId="1EDA63F9" w:rsidR="00D24A45" w:rsidRPr="001E6B27" w:rsidRDefault="00D24A45" w:rsidP="00D24A45">
                  <w:pPr>
                    <w:rPr>
                      <w:rFonts w:asciiTheme="minorHAnsi" w:hAnsiTheme="minorHAnsi" w:cstheme="minorHAnsi"/>
                      <w:color w:val="FF0000"/>
                    </w:rPr>
                  </w:pPr>
                </w:p>
              </w:tc>
              <w:tc>
                <w:tcPr>
                  <w:tcW w:w="2160" w:type="dxa"/>
                </w:tcPr>
                <w:p w14:paraId="13321C50" w14:textId="57FCF89C" w:rsidR="00D24A45" w:rsidRPr="001E6B27" w:rsidRDefault="00D24A45" w:rsidP="00D24A45">
                  <w:pPr>
                    <w:rPr>
                      <w:rFonts w:asciiTheme="minorHAnsi" w:hAnsiTheme="minorHAnsi" w:cstheme="minorHAnsi"/>
                      <w:color w:val="FF0000"/>
                    </w:rPr>
                  </w:pPr>
                </w:p>
              </w:tc>
            </w:tr>
            <w:tr w:rsidR="00D24A45" w:rsidRPr="006D3BEC" w14:paraId="134C15D4" w14:textId="77777777" w:rsidTr="00072E44">
              <w:trPr>
                <w:trHeight w:val="268"/>
              </w:trPr>
              <w:tc>
                <w:tcPr>
                  <w:tcW w:w="2074" w:type="dxa"/>
                  <w:shd w:val="clear" w:color="auto" w:fill="DADADA" w:themeFill="background2" w:themeFillShade="E6"/>
                </w:tcPr>
                <w:p w14:paraId="125A2A84"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Crown allotment</w:t>
                  </w:r>
                </w:p>
              </w:tc>
              <w:tc>
                <w:tcPr>
                  <w:tcW w:w="2848" w:type="dxa"/>
                  <w:shd w:val="clear" w:color="auto" w:fill="DADADA" w:themeFill="background2" w:themeFillShade="E6"/>
                </w:tcPr>
                <w:p w14:paraId="281DBA22"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Section</w:t>
                  </w:r>
                </w:p>
              </w:tc>
              <w:tc>
                <w:tcPr>
                  <w:tcW w:w="2430" w:type="dxa"/>
                  <w:shd w:val="clear" w:color="auto" w:fill="DADADA" w:themeFill="background2" w:themeFillShade="E6"/>
                </w:tcPr>
                <w:p w14:paraId="177A7C53"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Parish</w:t>
                  </w:r>
                </w:p>
              </w:tc>
              <w:tc>
                <w:tcPr>
                  <w:tcW w:w="2160" w:type="dxa"/>
                  <w:shd w:val="clear" w:color="auto" w:fill="DADADA" w:themeFill="background2" w:themeFillShade="E6"/>
                </w:tcPr>
                <w:p w14:paraId="51004B0D"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County</w:t>
                  </w:r>
                </w:p>
              </w:tc>
            </w:tr>
            <w:tr w:rsidR="00D24A45" w:rsidRPr="001E6B27" w14:paraId="3DDA3780" w14:textId="77777777" w:rsidTr="00072E44">
              <w:trPr>
                <w:trHeight w:val="244"/>
              </w:trPr>
              <w:tc>
                <w:tcPr>
                  <w:tcW w:w="2074" w:type="dxa"/>
                </w:tcPr>
                <w:p w14:paraId="68EE3344" w14:textId="1F3F67B8" w:rsidR="00D24A45" w:rsidRPr="001E6B27" w:rsidRDefault="00D24A45" w:rsidP="00D24A45">
                  <w:pPr>
                    <w:rPr>
                      <w:rFonts w:asciiTheme="minorHAnsi" w:hAnsiTheme="minorHAnsi" w:cstheme="minorHAnsi"/>
                      <w:color w:val="FF0000"/>
                    </w:rPr>
                  </w:pPr>
                </w:p>
              </w:tc>
              <w:tc>
                <w:tcPr>
                  <w:tcW w:w="2848" w:type="dxa"/>
                </w:tcPr>
                <w:p w14:paraId="15319BF6" w14:textId="755028F0" w:rsidR="00D24A45" w:rsidRPr="001E6B27" w:rsidRDefault="00D24A45" w:rsidP="00D24A45">
                  <w:pPr>
                    <w:rPr>
                      <w:rFonts w:asciiTheme="minorHAnsi" w:hAnsiTheme="minorHAnsi" w:cstheme="minorHAnsi"/>
                      <w:color w:val="FF0000"/>
                    </w:rPr>
                  </w:pPr>
                </w:p>
              </w:tc>
              <w:tc>
                <w:tcPr>
                  <w:tcW w:w="2430" w:type="dxa"/>
                </w:tcPr>
                <w:p w14:paraId="2B38E131" w14:textId="02A454A6" w:rsidR="00D24A45" w:rsidRPr="001E6B27" w:rsidRDefault="00D24A45" w:rsidP="00D24A45">
                  <w:pPr>
                    <w:rPr>
                      <w:rFonts w:asciiTheme="minorHAnsi" w:hAnsiTheme="minorHAnsi" w:cstheme="minorHAnsi"/>
                      <w:color w:val="FF0000"/>
                    </w:rPr>
                  </w:pPr>
                </w:p>
              </w:tc>
              <w:tc>
                <w:tcPr>
                  <w:tcW w:w="2160" w:type="dxa"/>
                </w:tcPr>
                <w:p w14:paraId="4023F0D0" w14:textId="0F6A78AE" w:rsidR="00D24A45" w:rsidRPr="001E6B27" w:rsidRDefault="00D24A45" w:rsidP="00D24A45">
                  <w:pPr>
                    <w:rPr>
                      <w:rFonts w:asciiTheme="minorHAnsi" w:hAnsiTheme="minorHAnsi" w:cstheme="minorHAnsi"/>
                      <w:color w:val="FF0000"/>
                    </w:rPr>
                  </w:pPr>
                </w:p>
              </w:tc>
            </w:tr>
            <w:tr w:rsidR="00D24A45" w:rsidRPr="006D3BEC" w14:paraId="3966845D" w14:textId="77777777" w:rsidTr="00072E44">
              <w:trPr>
                <w:trHeight w:val="244"/>
              </w:trPr>
              <w:tc>
                <w:tcPr>
                  <w:tcW w:w="2074" w:type="dxa"/>
                  <w:shd w:val="clear" w:color="auto" w:fill="DADADA" w:themeFill="background2" w:themeFillShade="E6"/>
                </w:tcPr>
                <w:p w14:paraId="778FFE77" w14:textId="77777777" w:rsidR="00D24A45" w:rsidRPr="006D3BEC" w:rsidRDefault="00D24A45" w:rsidP="00D24A45">
                  <w:pPr>
                    <w:rPr>
                      <w:rFonts w:asciiTheme="minorHAnsi" w:hAnsiTheme="minorHAnsi" w:cstheme="minorHAnsi"/>
                    </w:rPr>
                  </w:pPr>
                  <w:r w:rsidRPr="006D3BEC">
                    <w:rPr>
                      <w:rFonts w:asciiTheme="minorHAnsi" w:hAnsiTheme="minorHAnsi" w:cstheme="minorHAnsi"/>
                    </w:rPr>
                    <w:t>Municipal district</w:t>
                  </w:r>
                </w:p>
              </w:tc>
              <w:tc>
                <w:tcPr>
                  <w:tcW w:w="7438" w:type="dxa"/>
                  <w:gridSpan w:val="3"/>
                  <w:vMerge w:val="restart"/>
                </w:tcPr>
                <w:p w14:paraId="6A221AAE" w14:textId="77777777" w:rsidR="00D24A45" w:rsidRPr="006D3BEC" w:rsidRDefault="00D24A45" w:rsidP="00D24A45">
                  <w:pPr>
                    <w:rPr>
                      <w:rFonts w:asciiTheme="minorHAnsi" w:hAnsiTheme="minorHAnsi" w:cstheme="minorHAnsi"/>
                    </w:rPr>
                  </w:pPr>
                </w:p>
              </w:tc>
            </w:tr>
            <w:tr w:rsidR="00D24A45" w:rsidRPr="001E6B27" w14:paraId="4D9A43D5" w14:textId="77777777" w:rsidTr="00072E44">
              <w:trPr>
                <w:trHeight w:val="244"/>
              </w:trPr>
              <w:tc>
                <w:tcPr>
                  <w:tcW w:w="2074" w:type="dxa"/>
                </w:tcPr>
                <w:p w14:paraId="2CF0C6FE" w14:textId="5E7AB0DE" w:rsidR="00D24A45" w:rsidRPr="001E6B27" w:rsidRDefault="00D24A45" w:rsidP="00D24A45">
                  <w:pPr>
                    <w:rPr>
                      <w:rFonts w:asciiTheme="minorHAnsi" w:hAnsiTheme="minorHAnsi" w:cstheme="minorHAnsi"/>
                      <w:color w:val="FF0000"/>
                    </w:rPr>
                  </w:pPr>
                </w:p>
              </w:tc>
              <w:tc>
                <w:tcPr>
                  <w:tcW w:w="7438" w:type="dxa"/>
                  <w:gridSpan w:val="3"/>
                  <w:vMerge/>
                </w:tcPr>
                <w:p w14:paraId="2C0EC4A2" w14:textId="77777777" w:rsidR="00D24A45" w:rsidRPr="001E6B27" w:rsidRDefault="00D24A45" w:rsidP="00D24A45">
                  <w:pPr>
                    <w:rPr>
                      <w:rFonts w:asciiTheme="minorHAnsi" w:hAnsiTheme="minorHAnsi" w:cstheme="minorHAnsi"/>
                      <w:color w:val="FF0000"/>
                    </w:rPr>
                  </w:pPr>
                </w:p>
              </w:tc>
            </w:tr>
          </w:tbl>
          <w:p w14:paraId="34FECF42" w14:textId="77777777" w:rsidR="00070ECA" w:rsidRDefault="00070ECA" w:rsidP="00070ECA">
            <w:pPr>
              <w:rPr>
                <w:rFonts w:asciiTheme="minorHAnsi" w:hAnsiTheme="minorHAnsi" w:cstheme="minorHAnsi"/>
              </w:rPr>
            </w:pPr>
          </w:p>
          <w:p w14:paraId="051071BF" w14:textId="77777777" w:rsidR="00D24A45" w:rsidRDefault="00D24A45" w:rsidP="00070ECA">
            <w:pPr>
              <w:rPr>
                <w:rFonts w:asciiTheme="minorHAnsi" w:hAnsiTheme="minorHAnsi" w:cstheme="minorHAnsi"/>
              </w:rPr>
            </w:pPr>
          </w:p>
          <w:p w14:paraId="5D8465FB" w14:textId="77777777" w:rsidR="00CB727E" w:rsidRDefault="00CB727E" w:rsidP="00070ECA">
            <w:pPr>
              <w:rPr>
                <w:rFonts w:asciiTheme="minorHAnsi" w:hAnsiTheme="minorHAnsi" w:cstheme="minorHAnsi"/>
              </w:rPr>
            </w:pPr>
          </w:p>
          <w:p w14:paraId="01FE4F6E" w14:textId="77777777" w:rsidR="00CB727E" w:rsidRDefault="00CB727E" w:rsidP="00070ECA">
            <w:pPr>
              <w:rPr>
                <w:rFonts w:asciiTheme="minorHAnsi" w:hAnsiTheme="minorHAnsi" w:cstheme="minorHAnsi"/>
              </w:rPr>
            </w:pPr>
          </w:p>
          <w:p w14:paraId="0DAD7D79" w14:textId="77777777" w:rsidR="00CB727E" w:rsidRDefault="00CB727E" w:rsidP="00070ECA">
            <w:pPr>
              <w:rPr>
                <w:rFonts w:asciiTheme="minorHAnsi" w:hAnsiTheme="minorHAnsi" w:cstheme="minorHAnsi"/>
              </w:rPr>
            </w:pPr>
          </w:p>
          <w:p w14:paraId="21BC13FA" w14:textId="77777777" w:rsidR="00CB727E" w:rsidRDefault="00CB727E" w:rsidP="00070ECA">
            <w:pPr>
              <w:rPr>
                <w:rFonts w:asciiTheme="minorHAnsi" w:hAnsiTheme="minorHAnsi" w:cstheme="minorHAnsi"/>
              </w:rPr>
            </w:pPr>
          </w:p>
          <w:p w14:paraId="74954761" w14:textId="77777777" w:rsidR="00CB727E" w:rsidRPr="006D3BEC" w:rsidRDefault="00CB727E" w:rsidP="00070ECA">
            <w:pPr>
              <w:rPr>
                <w:rFonts w:asciiTheme="minorHAnsi" w:hAnsiTheme="minorHAnsi" w:cstheme="minorHAnsi"/>
              </w:rPr>
            </w:pPr>
          </w:p>
          <w:p w14:paraId="7EA774E7" w14:textId="77777777" w:rsidR="00070ECA" w:rsidRPr="006D3BEC" w:rsidRDefault="00070ECA" w:rsidP="00070ECA">
            <w:pPr>
              <w:rPr>
                <w:rFonts w:asciiTheme="minorHAnsi" w:hAnsiTheme="minorHAnsi" w:cstheme="minorHAnsi"/>
              </w:rPr>
            </w:pPr>
          </w:p>
          <w:p w14:paraId="793CAF3C" w14:textId="23E0293D" w:rsidR="00070ECA" w:rsidRPr="006D3BEC" w:rsidRDefault="00070ECA" w:rsidP="00070ECA">
            <w:pPr>
              <w:rPr>
                <w:rFonts w:asciiTheme="minorHAnsi" w:hAnsiTheme="minorHAnsi" w:cstheme="minorHAnsi"/>
              </w:rPr>
            </w:pPr>
            <w:r w:rsidRPr="006D3BEC">
              <w:rPr>
                <w:rFonts w:asciiTheme="minorHAnsi" w:hAnsiTheme="minorHAnsi" w:cstheme="minorHAnsi"/>
              </w:rPr>
              <w:lastRenderedPageBreak/>
              <w:t xml:space="preserve">From: </w:t>
            </w:r>
            <w:r w:rsidRPr="006D3BEC">
              <w:rPr>
                <w:rFonts w:asciiTheme="minorHAnsi" w:hAnsiTheme="minorHAnsi" w:cstheme="minorHAnsi"/>
              </w:rPr>
              <w:tab/>
            </w:r>
          </w:p>
          <w:p w14:paraId="281B919A" w14:textId="699AD4E9" w:rsidR="00070ECA" w:rsidRPr="006D3BEC" w:rsidRDefault="00070ECA" w:rsidP="00070ECA">
            <w:pPr>
              <w:rPr>
                <w:rFonts w:asciiTheme="minorHAnsi" w:hAnsiTheme="minorHAnsi" w:cstheme="minorHAnsi"/>
              </w:rPr>
            </w:pPr>
            <w:r w:rsidRPr="006D3BEC">
              <w:rPr>
                <w:rFonts w:asciiTheme="minorHAnsi" w:hAnsiTheme="minorHAnsi" w:cstheme="minorHAnsi"/>
              </w:rPr>
              <w:t xml:space="preserve">Owner/Agent: </w:t>
            </w:r>
          </w:p>
          <w:p w14:paraId="44AD7DB6" w14:textId="73E6E0FB" w:rsidR="00070ECA" w:rsidRPr="006D3BEC" w:rsidRDefault="00070ECA" w:rsidP="00070ECA">
            <w:pPr>
              <w:rPr>
                <w:rFonts w:asciiTheme="minorHAnsi" w:hAnsiTheme="minorHAnsi" w:cstheme="minorHAnsi"/>
              </w:rPr>
            </w:pPr>
            <w:r w:rsidRPr="006D3BEC">
              <w:rPr>
                <w:rFonts w:asciiTheme="minorHAnsi" w:hAnsiTheme="minorHAnsi" w:cstheme="minorHAnsi"/>
              </w:rPr>
              <w:t xml:space="preserve">Owners Name: </w:t>
            </w:r>
          </w:p>
          <w:p w14:paraId="4EBC94DF" w14:textId="7B52046D" w:rsidR="00070ECA" w:rsidRPr="006D3BEC" w:rsidRDefault="00070ECA" w:rsidP="00070ECA">
            <w:pPr>
              <w:rPr>
                <w:rFonts w:asciiTheme="minorHAnsi" w:hAnsiTheme="minorHAnsi" w:cstheme="minorHAnsi"/>
              </w:rPr>
            </w:pPr>
            <w:r w:rsidRPr="006D3BEC">
              <w:rPr>
                <w:rFonts w:asciiTheme="minorHAnsi" w:hAnsiTheme="minorHAnsi" w:cstheme="minorHAnsi"/>
              </w:rPr>
              <w:t>ACN/ARBN:</w:t>
            </w:r>
            <w:r w:rsidRPr="006D3BEC">
              <w:rPr>
                <w:rFonts w:asciiTheme="minorHAnsi" w:hAnsiTheme="minorHAnsi" w:cstheme="minorHAnsi"/>
              </w:rPr>
              <w:tab/>
            </w:r>
          </w:p>
          <w:p w14:paraId="33A7FC1D" w14:textId="2B015846" w:rsidR="00070ECA" w:rsidRPr="006D3BEC" w:rsidRDefault="00070ECA" w:rsidP="00070ECA">
            <w:pPr>
              <w:rPr>
                <w:rFonts w:asciiTheme="minorHAnsi" w:hAnsiTheme="minorHAnsi" w:cstheme="minorHAnsi"/>
              </w:rPr>
            </w:pPr>
            <w:r w:rsidRPr="006D3BEC">
              <w:rPr>
                <w:rFonts w:asciiTheme="minorHAnsi" w:hAnsiTheme="minorHAnsi" w:cstheme="minorHAnsi"/>
              </w:rPr>
              <w:t>Postal Address:</w:t>
            </w:r>
            <w:r w:rsidRPr="005F2529">
              <w:rPr>
                <w:rFonts w:asciiTheme="minorHAnsi" w:hAnsiTheme="minorHAnsi" w:cstheme="minorHAnsi"/>
                <w:color w:val="FF0000"/>
              </w:rPr>
              <w:tab/>
            </w:r>
            <w:r w:rsidRPr="006D3BEC">
              <w:rPr>
                <w:rFonts w:asciiTheme="minorHAnsi" w:hAnsiTheme="minorHAnsi" w:cstheme="minorHAnsi"/>
              </w:rPr>
              <w:t xml:space="preserve"> </w:t>
            </w:r>
            <w:r w:rsidRPr="006D3BEC">
              <w:rPr>
                <w:rFonts w:asciiTheme="minorHAnsi" w:hAnsiTheme="minorHAnsi" w:cstheme="minorHAnsi"/>
              </w:rPr>
              <w:tab/>
              <w:t>Postcode:</w:t>
            </w:r>
            <w:r w:rsidRPr="006D3BEC">
              <w:rPr>
                <w:rFonts w:asciiTheme="minorHAnsi" w:hAnsiTheme="minorHAnsi" w:cstheme="minorHAnsi"/>
              </w:rPr>
              <w:tab/>
            </w:r>
            <w:r w:rsidRPr="006D3BEC">
              <w:rPr>
                <w:rFonts w:asciiTheme="minorHAnsi" w:hAnsiTheme="minorHAnsi" w:cstheme="minorHAnsi"/>
              </w:rPr>
              <w:tab/>
            </w:r>
            <w:r w:rsidRPr="006D3BEC">
              <w:rPr>
                <w:rFonts w:asciiTheme="minorHAnsi" w:hAnsiTheme="minorHAnsi" w:cstheme="minorHAnsi"/>
              </w:rPr>
              <w:tab/>
            </w:r>
          </w:p>
          <w:p w14:paraId="4E7FBADA" w14:textId="51B8D04D" w:rsidR="00070ECA" w:rsidRPr="006D3BEC" w:rsidRDefault="00070ECA" w:rsidP="00070ECA">
            <w:pPr>
              <w:rPr>
                <w:rFonts w:asciiTheme="minorHAnsi" w:hAnsiTheme="minorHAnsi" w:cstheme="minorHAnsi"/>
              </w:rPr>
            </w:pPr>
            <w:r w:rsidRPr="006D3BEC">
              <w:rPr>
                <w:rFonts w:asciiTheme="minorHAnsi" w:hAnsiTheme="minorHAnsi" w:cstheme="minorHAnsi"/>
              </w:rPr>
              <w:t>Contact Person:</w:t>
            </w:r>
            <w:r w:rsidRPr="006D3BEC">
              <w:rPr>
                <w:rFonts w:asciiTheme="minorHAnsi" w:hAnsiTheme="minorHAnsi" w:cstheme="minorHAnsi"/>
              </w:rPr>
              <w:tab/>
              <w:t>Telephone:</w:t>
            </w:r>
            <w:r w:rsidRPr="006D3BEC">
              <w:rPr>
                <w:rFonts w:asciiTheme="minorHAnsi" w:hAnsiTheme="minorHAnsi" w:cstheme="minorHAnsi"/>
              </w:rPr>
              <w:tab/>
            </w:r>
            <w:r w:rsidRPr="006D3BEC">
              <w:rPr>
                <w:rFonts w:asciiTheme="minorHAnsi" w:hAnsiTheme="minorHAnsi" w:cstheme="minorHAnsi"/>
              </w:rPr>
              <w:tab/>
            </w:r>
            <w:r w:rsidRPr="006D3BEC">
              <w:rPr>
                <w:rFonts w:asciiTheme="minorHAnsi" w:hAnsiTheme="minorHAnsi" w:cstheme="minorHAnsi"/>
              </w:rPr>
              <w:tab/>
            </w:r>
          </w:p>
          <w:p w14:paraId="153020A1"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Owner's property details</w:t>
            </w:r>
          </w:p>
          <w:tbl>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074"/>
              <w:gridCol w:w="2848"/>
              <w:gridCol w:w="2430"/>
              <w:gridCol w:w="2160"/>
            </w:tblGrid>
            <w:tr w:rsidR="0098705D" w:rsidRPr="006D3BEC" w14:paraId="5E54A21F" w14:textId="77777777" w:rsidTr="0098705D">
              <w:trPr>
                <w:trHeight w:val="244"/>
              </w:trPr>
              <w:tc>
                <w:tcPr>
                  <w:tcW w:w="2074" w:type="dxa"/>
                  <w:shd w:val="clear" w:color="auto" w:fill="DADADA" w:themeFill="background2" w:themeFillShade="E6"/>
                </w:tcPr>
                <w:p w14:paraId="72607563"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Number</w:t>
                  </w:r>
                </w:p>
              </w:tc>
              <w:tc>
                <w:tcPr>
                  <w:tcW w:w="2848" w:type="dxa"/>
                  <w:shd w:val="clear" w:color="auto" w:fill="DADADA" w:themeFill="background2" w:themeFillShade="E6"/>
                </w:tcPr>
                <w:p w14:paraId="798439F1"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Street/road</w:t>
                  </w:r>
                </w:p>
              </w:tc>
              <w:tc>
                <w:tcPr>
                  <w:tcW w:w="2430" w:type="dxa"/>
                  <w:shd w:val="clear" w:color="auto" w:fill="DADADA" w:themeFill="background2" w:themeFillShade="E6"/>
                </w:tcPr>
                <w:p w14:paraId="60AFD0CE"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City/suburb/town</w:t>
                  </w:r>
                </w:p>
              </w:tc>
              <w:tc>
                <w:tcPr>
                  <w:tcW w:w="2160" w:type="dxa"/>
                  <w:vMerge w:val="restart"/>
                </w:tcPr>
                <w:p w14:paraId="53EA4B39" w14:textId="77777777" w:rsidR="00070ECA" w:rsidRPr="006D3BEC" w:rsidRDefault="00070ECA" w:rsidP="00070ECA">
                  <w:pPr>
                    <w:rPr>
                      <w:rFonts w:asciiTheme="minorHAnsi" w:hAnsiTheme="minorHAnsi" w:cstheme="minorHAnsi"/>
                    </w:rPr>
                  </w:pPr>
                </w:p>
              </w:tc>
            </w:tr>
            <w:tr w:rsidR="0098705D" w:rsidRPr="006D3BEC" w14:paraId="0BF2EA1F" w14:textId="77777777" w:rsidTr="0098705D">
              <w:trPr>
                <w:trHeight w:val="268"/>
              </w:trPr>
              <w:tc>
                <w:tcPr>
                  <w:tcW w:w="2074" w:type="dxa"/>
                </w:tcPr>
                <w:p w14:paraId="6FDC65FC" w14:textId="12DE6F41" w:rsidR="00070ECA" w:rsidRPr="001E6B27" w:rsidRDefault="00070ECA" w:rsidP="00070ECA">
                  <w:pPr>
                    <w:rPr>
                      <w:rFonts w:asciiTheme="minorHAnsi" w:hAnsiTheme="minorHAnsi" w:cstheme="minorHAnsi"/>
                      <w:color w:val="FF0000"/>
                    </w:rPr>
                  </w:pPr>
                </w:p>
              </w:tc>
              <w:tc>
                <w:tcPr>
                  <w:tcW w:w="2848" w:type="dxa"/>
                </w:tcPr>
                <w:p w14:paraId="754175DF" w14:textId="5DCCBF94" w:rsidR="00070ECA" w:rsidRPr="001E6B27" w:rsidRDefault="00070ECA" w:rsidP="00070ECA">
                  <w:pPr>
                    <w:rPr>
                      <w:rFonts w:asciiTheme="minorHAnsi" w:hAnsiTheme="minorHAnsi" w:cstheme="minorHAnsi"/>
                      <w:color w:val="FF0000"/>
                    </w:rPr>
                  </w:pPr>
                </w:p>
              </w:tc>
              <w:tc>
                <w:tcPr>
                  <w:tcW w:w="2430" w:type="dxa"/>
                </w:tcPr>
                <w:p w14:paraId="6B53D9A1" w14:textId="3A1BF683" w:rsidR="00070ECA" w:rsidRPr="001E6B27" w:rsidRDefault="00070ECA" w:rsidP="00070ECA">
                  <w:pPr>
                    <w:rPr>
                      <w:rFonts w:asciiTheme="minorHAnsi" w:hAnsiTheme="minorHAnsi" w:cstheme="minorHAnsi"/>
                      <w:color w:val="FF0000"/>
                    </w:rPr>
                  </w:pPr>
                </w:p>
              </w:tc>
              <w:tc>
                <w:tcPr>
                  <w:tcW w:w="2160" w:type="dxa"/>
                  <w:vMerge/>
                </w:tcPr>
                <w:p w14:paraId="0AD0EBCE" w14:textId="77777777" w:rsidR="00070ECA" w:rsidRPr="006D3BEC" w:rsidRDefault="00070ECA" w:rsidP="00070ECA">
                  <w:pPr>
                    <w:rPr>
                      <w:rFonts w:asciiTheme="minorHAnsi" w:hAnsiTheme="minorHAnsi" w:cstheme="minorHAnsi"/>
                    </w:rPr>
                  </w:pPr>
                </w:p>
              </w:tc>
            </w:tr>
            <w:tr w:rsidR="0098705D" w:rsidRPr="006D3BEC" w14:paraId="063AD144" w14:textId="77777777" w:rsidTr="0098705D">
              <w:trPr>
                <w:trHeight w:val="268"/>
              </w:trPr>
              <w:tc>
                <w:tcPr>
                  <w:tcW w:w="2074" w:type="dxa"/>
                  <w:shd w:val="clear" w:color="auto" w:fill="DADADA" w:themeFill="background2" w:themeFillShade="E6"/>
                </w:tcPr>
                <w:p w14:paraId="010C6827"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Lot/s</w:t>
                  </w:r>
                </w:p>
              </w:tc>
              <w:tc>
                <w:tcPr>
                  <w:tcW w:w="2848" w:type="dxa"/>
                  <w:shd w:val="clear" w:color="auto" w:fill="DADADA" w:themeFill="background2" w:themeFillShade="E6"/>
                </w:tcPr>
                <w:p w14:paraId="54045F2F"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LP/PS</w:t>
                  </w:r>
                </w:p>
              </w:tc>
              <w:tc>
                <w:tcPr>
                  <w:tcW w:w="2430" w:type="dxa"/>
                  <w:shd w:val="clear" w:color="auto" w:fill="DADADA" w:themeFill="background2" w:themeFillShade="E6"/>
                </w:tcPr>
                <w:p w14:paraId="46C45EB3"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Volume</w:t>
                  </w:r>
                </w:p>
              </w:tc>
              <w:tc>
                <w:tcPr>
                  <w:tcW w:w="2160" w:type="dxa"/>
                  <w:shd w:val="clear" w:color="auto" w:fill="DADADA" w:themeFill="background2" w:themeFillShade="E6"/>
                </w:tcPr>
                <w:p w14:paraId="7671C90C"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Folio</w:t>
                  </w:r>
                </w:p>
              </w:tc>
            </w:tr>
            <w:tr w:rsidR="001E6B27" w:rsidRPr="001E6B27" w14:paraId="389D8310" w14:textId="77777777" w:rsidTr="0098705D">
              <w:trPr>
                <w:trHeight w:val="268"/>
              </w:trPr>
              <w:tc>
                <w:tcPr>
                  <w:tcW w:w="2074" w:type="dxa"/>
                </w:tcPr>
                <w:p w14:paraId="197AD394" w14:textId="48A4BCFD" w:rsidR="00070ECA" w:rsidRPr="001E6B27" w:rsidRDefault="00070ECA" w:rsidP="00070ECA">
                  <w:pPr>
                    <w:rPr>
                      <w:rFonts w:asciiTheme="minorHAnsi" w:hAnsiTheme="minorHAnsi" w:cstheme="minorHAnsi"/>
                      <w:color w:val="FF0000"/>
                    </w:rPr>
                  </w:pPr>
                </w:p>
              </w:tc>
              <w:tc>
                <w:tcPr>
                  <w:tcW w:w="2848" w:type="dxa"/>
                </w:tcPr>
                <w:p w14:paraId="18139F3F" w14:textId="660AD546" w:rsidR="00070ECA" w:rsidRPr="001E6B27" w:rsidRDefault="00070ECA" w:rsidP="00070ECA">
                  <w:pPr>
                    <w:rPr>
                      <w:rFonts w:asciiTheme="minorHAnsi" w:hAnsiTheme="minorHAnsi" w:cstheme="minorHAnsi"/>
                      <w:color w:val="FF0000"/>
                    </w:rPr>
                  </w:pPr>
                </w:p>
              </w:tc>
              <w:tc>
                <w:tcPr>
                  <w:tcW w:w="2430" w:type="dxa"/>
                </w:tcPr>
                <w:p w14:paraId="43D0FC7E" w14:textId="20DD54CC" w:rsidR="00070ECA" w:rsidRPr="001E6B27" w:rsidRDefault="00070ECA" w:rsidP="00070ECA">
                  <w:pPr>
                    <w:rPr>
                      <w:rFonts w:asciiTheme="minorHAnsi" w:hAnsiTheme="minorHAnsi" w:cstheme="minorHAnsi"/>
                      <w:color w:val="FF0000"/>
                    </w:rPr>
                  </w:pPr>
                </w:p>
              </w:tc>
              <w:tc>
                <w:tcPr>
                  <w:tcW w:w="2160" w:type="dxa"/>
                </w:tcPr>
                <w:p w14:paraId="437347FD" w14:textId="7A5EC5F6" w:rsidR="00070ECA" w:rsidRPr="001E6B27" w:rsidRDefault="00070ECA" w:rsidP="00070ECA">
                  <w:pPr>
                    <w:rPr>
                      <w:rFonts w:asciiTheme="minorHAnsi" w:hAnsiTheme="minorHAnsi" w:cstheme="minorHAnsi"/>
                      <w:color w:val="FF0000"/>
                    </w:rPr>
                  </w:pPr>
                </w:p>
              </w:tc>
            </w:tr>
            <w:tr w:rsidR="0098705D" w:rsidRPr="006D3BEC" w14:paraId="243D575A" w14:textId="77777777" w:rsidTr="0098705D">
              <w:trPr>
                <w:trHeight w:val="268"/>
              </w:trPr>
              <w:tc>
                <w:tcPr>
                  <w:tcW w:w="2074" w:type="dxa"/>
                  <w:shd w:val="clear" w:color="auto" w:fill="DADADA" w:themeFill="background2" w:themeFillShade="E6"/>
                </w:tcPr>
                <w:p w14:paraId="0DB9C19A"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Crown allotment</w:t>
                  </w:r>
                </w:p>
              </w:tc>
              <w:tc>
                <w:tcPr>
                  <w:tcW w:w="2848" w:type="dxa"/>
                  <w:shd w:val="clear" w:color="auto" w:fill="DADADA" w:themeFill="background2" w:themeFillShade="E6"/>
                </w:tcPr>
                <w:p w14:paraId="2A44DAAF"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Section</w:t>
                  </w:r>
                </w:p>
              </w:tc>
              <w:tc>
                <w:tcPr>
                  <w:tcW w:w="2430" w:type="dxa"/>
                  <w:shd w:val="clear" w:color="auto" w:fill="DADADA" w:themeFill="background2" w:themeFillShade="E6"/>
                </w:tcPr>
                <w:p w14:paraId="2E8625B8"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Parish</w:t>
                  </w:r>
                </w:p>
              </w:tc>
              <w:tc>
                <w:tcPr>
                  <w:tcW w:w="2160" w:type="dxa"/>
                  <w:shd w:val="clear" w:color="auto" w:fill="DADADA" w:themeFill="background2" w:themeFillShade="E6"/>
                </w:tcPr>
                <w:p w14:paraId="6B61DBE2"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County</w:t>
                  </w:r>
                </w:p>
              </w:tc>
            </w:tr>
            <w:tr w:rsidR="001E6B27" w:rsidRPr="001E6B27" w14:paraId="4FBA97C1" w14:textId="77777777" w:rsidTr="0098705D">
              <w:trPr>
                <w:trHeight w:val="244"/>
              </w:trPr>
              <w:tc>
                <w:tcPr>
                  <w:tcW w:w="2074" w:type="dxa"/>
                </w:tcPr>
                <w:p w14:paraId="604CE10C" w14:textId="79A78259" w:rsidR="00070ECA" w:rsidRPr="001E6B27" w:rsidRDefault="00070ECA" w:rsidP="00070ECA">
                  <w:pPr>
                    <w:rPr>
                      <w:rFonts w:asciiTheme="minorHAnsi" w:hAnsiTheme="minorHAnsi" w:cstheme="minorHAnsi"/>
                      <w:color w:val="FF0000"/>
                    </w:rPr>
                  </w:pPr>
                </w:p>
              </w:tc>
              <w:tc>
                <w:tcPr>
                  <w:tcW w:w="2848" w:type="dxa"/>
                </w:tcPr>
                <w:p w14:paraId="006282E6" w14:textId="5E0179B8" w:rsidR="00070ECA" w:rsidRPr="001E6B27" w:rsidRDefault="00070ECA" w:rsidP="00070ECA">
                  <w:pPr>
                    <w:rPr>
                      <w:rFonts w:asciiTheme="minorHAnsi" w:hAnsiTheme="minorHAnsi" w:cstheme="minorHAnsi"/>
                      <w:color w:val="FF0000"/>
                    </w:rPr>
                  </w:pPr>
                </w:p>
              </w:tc>
              <w:tc>
                <w:tcPr>
                  <w:tcW w:w="2430" w:type="dxa"/>
                </w:tcPr>
                <w:p w14:paraId="5E44567E" w14:textId="73033B29" w:rsidR="00070ECA" w:rsidRPr="001E6B27" w:rsidRDefault="00070ECA" w:rsidP="00070ECA">
                  <w:pPr>
                    <w:rPr>
                      <w:rFonts w:asciiTheme="minorHAnsi" w:hAnsiTheme="minorHAnsi" w:cstheme="minorHAnsi"/>
                      <w:color w:val="FF0000"/>
                    </w:rPr>
                  </w:pPr>
                </w:p>
              </w:tc>
              <w:tc>
                <w:tcPr>
                  <w:tcW w:w="2160" w:type="dxa"/>
                </w:tcPr>
                <w:p w14:paraId="7EB70EAA" w14:textId="72F31897" w:rsidR="00070ECA" w:rsidRPr="001E6B27" w:rsidRDefault="00070ECA" w:rsidP="00070ECA">
                  <w:pPr>
                    <w:rPr>
                      <w:rFonts w:asciiTheme="minorHAnsi" w:hAnsiTheme="minorHAnsi" w:cstheme="minorHAnsi"/>
                      <w:color w:val="FF0000"/>
                    </w:rPr>
                  </w:pPr>
                </w:p>
              </w:tc>
            </w:tr>
            <w:tr w:rsidR="00070ECA" w:rsidRPr="006D3BEC" w14:paraId="1A533A63" w14:textId="77777777" w:rsidTr="0098705D">
              <w:trPr>
                <w:trHeight w:val="244"/>
              </w:trPr>
              <w:tc>
                <w:tcPr>
                  <w:tcW w:w="2074" w:type="dxa"/>
                  <w:shd w:val="clear" w:color="auto" w:fill="DADADA" w:themeFill="background2" w:themeFillShade="E6"/>
                </w:tcPr>
                <w:p w14:paraId="445C94AA"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Municipal district</w:t>
                  </w:r>
                </w:p>
              </w:tc>
              <w:tc>
                <w:tcPr>
                  <w:tcW w:w="7438" w:type="dxa"/>
                  <w:gridSpan w:val="3"/>
                  <w:vMerge w:val="restart"/>
                </w:tcPr>
                <w:p w14:paraId="2EC01786" w14:textId="77777777" w:rsidR="00070ECA" w:rsidRPr="006D3BEC" w:rsidRDefault="00070ECA" w:rsidP="00070ECA">
                  <w:pPr>
                    <w:rPr>
                      <w:rFonts w:asciiTheme="minorHAnsi" w:hAnsiTheme="minorHAnsi" w:cstheme="minorHAnsi"/>
                    </w:rPr>
                  </w:pPr>
                </w:p>
              </w:tc>
            </w:tr>
            <w:tr w:rsidR="001E6B27" w:rsidRPr="001E6B27" w14:paraId="25A54A3E" w14:textId="77777777" w:rsidTr="0098705D">
              <w:trPr>
                <w:trHeight w:val="244"/>
              </w:trPr>
              <w:tc>
                <w:tcPr>
                  <w:tcW w:w="2074" w:type="dxa"/>
                </w:tcPr>
                <w:p w14:paraId="05F39F1E" w14:textId="2A408FDD" w:rsidR="00070ECA" w:rsidRPr="001E6B27" w:rsidRDefault="00070ECA" w:rsidP="00070ECA">
                  <w:pPr>
                    <w:rPr>
                      <w:rFonts w:asciiTheme="minorHAnsi" w:hAnsiTheme="minorHAnsi" w:cstheme="minorHAnsi"/>
                      <w:color w:val="FF0000"/>
                    </w:rPr>
                  </w:pPr>
                </w:p>
              </w:tc>
              <w:tc>
                <w:tcPr>
                  <w:tcW w:w="7438" w:type="dxa"/>
                  <w:gridSpan w:val="3"/>
                  <w:vMerge/>
                </w:tcPr>
                <w:p w14:paraId="6E2BE962" w14:textId="77777777" w:rsidR="00070ECA" w:rsidRPr="001E6B27" w:rsidRDefault="00070ECA" w:rsidP="00070ECA">
                  <w:pPr>
                    <w:rPr>
                      <w:rFonts w:asciiTheme="minorHAnsi" w:hAnsiTheme="minorHAnsi" w:cstheme="minorHAnsi"/>
                      <w:color w:val="FF0000"/>
                    </w:rPr>
                  </w:pPr>
                </w:p>
              </w:tc>
            </w:tr>
          </w:tbl>
          <w:p w14:paraId="511DE6E4" w14:textId="77777777" w:rsidR="00070ECA" w:rsidRPr="006D3BEC" w:rsidRDefault="00070ECA" w:rsidP="00070ECA">
            <w:pPr>
              <w:rPr>
                <w:rFonts w:asciiTheme="minorHAnsi" w:hAnsiTheme="minorHAnsi" w:cstheme="minorHAnsi"/>
              </w:rPr>
            </w:pPr>
          </w:p>
          <w:p w14:paraId="032FA5C7"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NOTICE</w:t>
            </w:r>
          </w:p>
          <w:p w14:paraId="55F77AD0"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In accordance with section 84 of the Building Act 1993, I give notice of my intention to carry out the following building work on my property and request your agreement to the proposed protection work which affects your adjoining property.</w:t>
            </w:r>
          </w:p>
          <w:p w14:paraId="122F6E43" w14:textId="77777777" w:rsidR="00070ECA" w:rsidRPr="006D3BEC" w:rsidRDefault="00070ECA" w:rsidP="00070ECA">
            <w:pPr>
              <w:rPr>
                <w:rFonts w:asciiTheme="minorHAnsi" w:hAnsiTheme="minorHAnsi" w:cstheme="minorHAnsi"/>
              </w:rPr>
            </w:pPr>
          </w:p>
          <w:p w14:paraId="40A5ABA6" w14:textId="548CED1D" w:rsidR="00070ECA" w:rsidRPr="006D3BEC" w:rsidRDefault="00070ECA" w:rsidP="00070ECA">
            <w:pPr>
              <w:rPr>
                <w:rFonts w:asciiTheme="minorHAnsi" w:hAnsiTheme="minorHAnsi" w:cstheme="minorHAnsi"/>
              </w:rPr>
            </w:pPr>
            <w:r w:rsidRPr="006D3BEC">
              <w:rPr>
                <w:rFonts w:asciiTheme="minorHAnsi" w:hAnsiTheme="minorHAnsi" w:cstheme="minorHAnsi"/>
                <w:noProof/>
              </w:rPr>
              <mc:AlternateContent>
                <mc:Choice Requires="wps">
                  <w:drawing>
                    <wp:anchor distT="45720" distB="45720" distL="114300" distR="114300" simplePos="0" relativeHeight="251659776" behindDoc="0" locked="0" layoutInCell="1" allowOverlap="1" wp14:anchorId="5849C9D8" wp14:editId="1041A23B">
                      <wp:simplePos x="0" y="0"/>
                      <wp:positionH relativeFrom="column">
                        <wp:posOffset>308610</wp:posOffset>
                      </wp:positionH>
                      <wp:positionV relativeFrom="paragraph">
                        <wp:posOffset>280035</wp:posOffset>
                      </wp:positionV>
                      <wp:extent cx="5805805" cy="1460500"/>
                      <wp:effectExtent l="0" t="0" r="4445" b="635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6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4183B" w14:textId="77777777" w:rsidR="00EF72F9" w:rsidRDefault="00EF72F9" w:rsidP="00070ECA">
                                  <w:pPr>
                                    <w:tabs>
                                      <w:tab w:val="left" w:leader="underscore" w:pos="11340"/>
                                    </w:tabs>
                                    <w:rPr>
                                      <w:rFonts w:asciiTheme="minorHAnsi" w:hAnsiTheme="minorHAnsi" w:cstheme="minorHAnsi"/>
                                      <w:lang w:val="en-US"/>
                                    </w:rPr>
                                  </w:pPr>
                                </w:p>
                                <w:p w14:paraId="6D0DB46A" w14:textId="77777777" w:rsidR="00EF72F9" w:rsidRDefault="00EF72F9" w:rsidP="00070ECA">
                                  <w:pPr>
                                    <w:tabs>
                                      <w:tab w:val="left" w:leader="underscore" w:pos="11340"/>
                                    </w:tabs>
                                    <w:rPr>
                                      <w:rFonts w:asciiTheme="minorHAnsi" w:hAnsiTheme="minorHAnsi" w:cstheme="minorHAnsi"/>
                                      <w:lang w:val="en-US"/>
                                    </w:rPr>
                                  </w:pPr>
                                </w:p>
                                <w:p w14:paraId="45F2BBCB" w14:textId="77777777" w:rsidR="00EF72F9" w:rsidRDefault="00EF72F9" w:rsidP="00070ECA">
                                  <w:pPr>
                                    <w:tabs>
                                      <w:tab w:val="left" w:leader="underscore" w:pos="11340"/>
                                    </w:tabs>
                                    <w:rPr>
                                      <w:rFonts w:asciiTheme="minorHAnsi" w:hAnsiTheme="minorHAnsi" w:cstheme="minorHAnsi"/>
                                      <w:lang w:val="en-US"/>
                                    </w:rPr>
                                  </w:pPr>
                                </w:p>
                                <w:p w14:paraId="0DA5AEAC" w14:textId="77777777" w:rsidR="00EF72F9" w:rsidRDefault="00EF72F9" w:rsidP="00070ECA">
                                  <w:pPr>
                                    <w:tabs>
                                      <w:tab w:val="left" w:leader="underscore" w:pos="11340"/>
                                    </w:tabs>
                                    <w:rPr>
                                      <w:rFonts w:asciiTheme="minorHAnsi" w:hAnsiTheme="minorHAnsi" w:cstheme="minorHAnsi"/>
                                      <w:lang w:val="en-US"/>
                                    </w:rPr>
                                  </w:pPr>
                                </w:p>
                                <w:p w14:paraId="09A1970D" w14:textId="77777777" w:rsidR="00EF72F9" w:rsidRDefault="00EF72F9" w:rsidP="00070ECA">
                                  <w:pPr>
                                    <w:tabs>
                                      <w:tab w:val="left" w:leader="underscore" w:pos="11340"/>
                                    </w:tabs>
                                    <w:rPr>
                                      <w:rFonts w:asciiTheme="minorHAnsi" w:hAnsiTheme="minorHAnsi" w:cstheme="minorHAnsi"/>
                                      <w:lang w:val="en-US"/>
                                    </w:rPr>
                                  </w:pPr>
                                </w:p>
                                <w:p w14:paraId="26776E16" w14:textId="282AB655" w:rsidR="00070ECA" w:rsidRPr="00696CCE" w:rsidRDefault="00070ECA" w:rsidP="00070ECA">
                                  <w:pPr>
                                    <w:tabs>
                                      <w:tab w:val="left" w:leader="underscore" w:pos="11340"/>
                                    </w:tabs>
                                    <w:rPr>
                                      <w:rFonts w:asciiTheme="minorHAnsi" w:hAnsiTheme="minorHAnsi" w:cstheme="minorHAnsi"/>
                                      <w:lang w:val="en-US"/>
                                    </w:rPr>
                                  </w:pPr>
                                  <w:r w:rsidRPr="00696CCE">
                                    <w:rPr>
                                      <w:rFonts w:asciiTheme="minorHAnsi" w:hAnsiTheme="minorHAnsi" w:cstheme="minorHAnsi"/>
                                      <w:lang w:val="en-US"/>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49C9D8" id="Text Box 9" o:spid="_x0000_s1030" type="#_x0000_t202" style="position:absolute;margin-left:24.3pt;margin-top:22.05pt;width:457.15pt;height:11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" stroked="f">
                      <v:textbox>
                        <w:txbxContent>
                          <w:p w14:paraId="6624183B" w14:textId="77777777" w:rsidR="00EF72F9" w:rsidRDefault="00EF72F9" w:rsidP="00070ECA">
                            <w:pPr>
                              <w:tabs>
                                <w:tab w:val="left" w:leader="underscore" w:pos="11340"/>
                              </w:tabs>
                              <w:rPr>
                                <w:rFonts w:asciiTheme="minorHAnsi" w:hAnsiTheme="minorHAnsi" w:cstheme="minorHAnsi"/>
                                <w:lang w:val="en-US"/>
                              </w:rPr>
                            </w:pPr>
                          </w:p>
                          <w:p w14:paraId="6D0DB46A" w14:textId="77777777" w:rsidR="00EF72F9" w:rsidRDefault="00EF72F9" w:rsidP="00070ECA">
                            <w:pPr>
                              <w:tabs>
                                <w:tab w:val="left" w:leader="underscore" w:pos="11340"/>
                              </w:tabs>
                              <w:rPr>
                                <w:rFonts w:asciiTheme="minorHAnsi" w:hAnsiTheme="minorHAnsi" w:cstheme="minorHAnsi"/>
                                <w:lang w:val="en-US"/>
                              </w:rPr>
                            </w:pPr>
                          </w:p>
                          <w:p w14:paraId="45F2BBCB" w14:textId="77777777" w:rsidR="00EF72F9" w:rsidRDefault="00EF72F9" w:rsidP="00070ECA">
                            <w:pPr>
                              <w:tabs>
                                <w:tab w:val="left" w:leader="underscore" w:pos="11340"/>
                              </w:tabs>
                              <w:rPr>
                                <w:rFonts w:asciiTheme="minorHAnsi" w:hAnsiTheme="minorHAnsi" w:cstheme="minorHAnsi"/>
                                <w:lang w:val="en-US"/>
                              </w:rPr>
                            </w:pPr>
                          </w:p>
                          <w:p w14:paraId="0DA5AEAC" w14:textId="77777777" w:rsidR="00EF72F9" w:rsidRDefault="00EF72F9" w:rsidP="00070ECA">
                            <w:pPr>
                              <w:tabs>
                                <w:tab w:val="left" w:leader="underscore" w:pos="11340"/>
                              </w:tabs>
                              <w:rPr>
                                <w:rFonts w:asciiTheme="minorHAnsi" w:hAnsiTheme="minorHAnsi" w:cstheme="minorHAnsi"/>
                                <w:lang w:val="en-US"/>
                              </w:rPr>
                            </w:pPr>
                          </w:p>
                          <w:p w14:paraId="09A1970D" w14:textId="77777777" w:rsidR="00EF72F9" w:rsidRDefault="00EF72F9" w:rsidP="00070ECA">
                            <w:pPr>
                              <w:tabs>
                                <w:tab w:val="left" w:leader="underscore" w:pos="11340"/>
                              </w:tabs>
                              <w:rPr>
                                <w:rFonts w:asciiTheme="minorHAnsi" w:hAnsiTheme="minorHAnsi" w:cstheme="minorHAnsi"/>
                                <w:lang w:val="en-US"/>
                              </w:rPr>
                            </w:pPr>
                          </w:p>
                          <w:p w14:paraId="26776E16" w14:textId="282AB655" w:rsidR="00070ECA" w:rsidRPr="00696CCE" w:rsidRDefault="00070ECA" w:rsidP="00070ECA">
                            <w:pPr>
                              <w:tabs>
                                <w:tab w:val="left" w:leader="underscore" w:pos="11340"/>
                              </w:tabs>
                              <w:rPr>
                                <w:rFonts w:asciiTheme="minorHAnsi" w:hAnsiTheme="minorHAnsi" w:cstheme="minorHAnsi"/>
                                <w:lang w:val="en-US"/>
                              </w:rPr>
                            </w:pPr>
                            <w:r w:rsidRPr="00696CCE">
                              <w:rPr>
                                <w:rFonts w:asciiTheme="minorHAnsi" w:hAnsiTheme="minorHAnsi" w:cstheme="minorHAnsi"/>
                                <w:lang w:val="en-US"/>
                              </w:rPr>
                              <w:tab/>
                            </w:r>
                          </w:p>
                        </w:txbxContent>
                      </v:textbox>
                      <w10:wrap type="square"/>
                    </v:shape>
                  </w:pict>
                </mc:Fallback>
              </mc:AlternateContent>
            </w:r>
            <w:r w:rsidRPr="006D3BEC">
              <w:rPr>
                <w:rFonts w:asciiTheme="minorHAnsi" w:hAnsiTheme="minorHAnsi" w:cstheme="minorHAnsi"/>
              </w:rPr>
              <w:t>Details of proposed building work:</w:t>
            </w:r>
          </w:p>
          <w:p w14:paraId="2EB6D8B2" w14:textId="77777777" w:rsidR="00070ECA" w:rsidRPr="006D3BEC" w:rsidRDefault="00070ECA" w:rsidP="00070ECA">
            <w:pPr>
              <w:rPr>
                <w:rFonts w:asciiTheme="minorHAnsi" w:hAnsiTheme="minorHAnsi" w:cstheme="minorHAnsi"/>
              </w:rPr>
            </w:pPr>
          </w:p>
          <w:p w14:paraId="37A3F2E4"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Details of proposed protection work</w:t>
            </w:r>
          </w:p>
          <w:p w14:paraId="27A9E095"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Nature of works:</w:t>
            </w:r>
          </w:p>
          <w:p w14:paraId="3B19801B" w14:textId="0C822B3C" w:rsidR="00070ECA" w:rsidRPr="006D3BEC" w:rsidRDefault="00070ECA" w:rsidP="00070ECA">
            <w:pPr>
              <w:rPr>
                <w:rFonts w:asciiTheme="minorHAnsi" w:hAnsiTheme="minorHAnsi" w:cstheme="minorHAnsi"/>
              </w:rPr>
            </w:pPr>
            <w:r w:rsidRPr="006D3BEC">
              <w:rPr>
                <w:rFonts w:asciiTheme="minorHAnsi" w:hAnsiTheme="minorHAnsi" w:cstheme="minorHAnsi"/>
                <w:noProof/>
              </w:rPr>
              <mc:AlternateContent>
                <mc:Choice Requires="wps">
                  <w:drawing>
                    <wp:anchor distT="45720" distB="45720" distL="114300" distR="114300" simplePos="0" relativeHeight="251665920" behindDoc="0" locked="0" layoutInCell="1" allowOverlap="1" wp14:anchorId="21D139F0" wp14:editId="59EDA28F">
                      <wp:simplePos x="0" y="0"/>
                      <wp:positionH relativeFrom="column">
                        <wp:posOffset>356235</wp:posOffset>
                      </wp:positionH>
                      <wp:positionV relativeFrom="paragraph">
                        <wp:posOffset>69850</wp:posOffset>
                      </wp:positionV>
                      <wp:extent cx="5805805" cy="762000"/>
                      <wp:effectExtent l="635" t="0" r="381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1BACA" w14:textId="77777777" w:rsidR="00EF72F9" w:rsidRDefault="00EF72F9" w:rsidP="00070ECA">
                                  <w:pPr>
                                    <w:tabs>
                                      <w:tab w:val="left" w:leader="underscore" w:pos="11340"/>
                                    </w:tabs>
                                    <w:rPr>
                                      <w:rFonts w:asciiTheme="minorHAnsi" w:hAnsiTheme="minorHAnsi" w:cstheme="minorHAnsi"/>
                                      <w:color w:val="FF0000"/>
                                    </w:rPr>
                                  </w:pPr>
                                </w:p>
                                <w:p w14:paraId="1EF1F134" w14:textId="77777777" w:rsidR="00EF72F9" w:rsidRDefault="00EF72F9" w:rsidP="00070ECA">
                                  <w:pPr>
                                    <w:tabs>
                                      <w:tab w:val="left" w:leader="underscore" w:pos="11340"/>
                                    </w:tabs>
                                    <w:rPr>
                                      <w:rFonts w:asciiTheme="minorHAnsi" w:hAnsiTheme="minorHAnsi" w:cstheme="minorHAnsi"/>
                                      <w:color w:val="FF0000"/>
                                    </w:rPr>
                                  </w:pPr>
                                </w:p>
                                <w:p w14:paraId="4FFA781B" w14:textId="17A7E467" w:rsidR="00070ECA" w:rsidRPr="00260A06" w:rsidRDefault="00070ECA" w:rsidP="00070ECA">
                                  <w:pPr>
                                    <w:tabs>
                                      <w:tab w:val="left" w:leader="underscore" w:pos="11340"/>
                                    </w:tabs>
                                    <w:rPr>
                                      <w:lang w:val="en-US"/>
                                    </w:rPr>
                                  </w:pPr>
                                  <w:r>
                                    <w:rPr>
                                      <w:lang w:val="en-US"/>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D139F0" id="Text Box 5" o:spid="_x0000_s1031" type="#_x0000_t202" style="position:absolute;margin-left:28.05pt;margin-top:5.5pt;width:457.15pt;height:60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" stroked="f">
                      <v:textbox>
                        <w:txbxContent>
                          <w:p w14:paraId="7F41BACA" w14:textId="77777777" w:rsidR="00EF72F9" w:rsidRDefault="00EF72F9" w:rsidP="00070ECA">
                            <w:pPr>
                              <w:tabs>
                                <w:tab w:val="left" w:leader="underscore" w:pos="11340"/>
                              </w:tabs>
                              <w:rPr>
                                <w:rFonts w:asciiTheme="minorHAnsi" w:hAnsiTheme="minorHAnsi" w:cstheme="minorHAnsi"/>
                                <w:color w:val="FF0000"/>
                              </w:rPr>
                            </w:pPr>
                          </w:p>
                          <w:p w14:paraId="1EF1F134" w14:textId="77777777" w:rsidR="00EF72F9" w:rsidRDefault="00EF72F9" w:rsidP="00070ECA">
                            <w:pPr>
                              <w:tabs>
                                <w:tab w:val="left" w:leader="underscore" w:pos="11340"/>
                              </w:tabs>
                              <w:rPr>
                                <w:rFonts w:asciiTheme="minorHAnsi" w:hAnsiTheme="minorHAnsi" w:cstheme="minorHAnsi"/>
                                <w:color w:val="FF0000"/>
                              </w:rPr>
                            </w:pPr>
                          </w:p>
                          <w:p w14:paraId="4FFA781B" w14:textId="17A7E467" w:rsidR="00070ECA" w:rsidRPr="00260A06" w:rsidRDefault="00070ECA" w:rsidP="00070ECA">
                            <w:pPr>
                              <w:tabs>
                                <w:tab w:val="left" w:leader="underscore" w:pos="11340"/>
                              </w:tabs>
                              <w:rPr>
                                <w:lang w:val="en-US"/>
                              </w:rPr>
                            </w:pPr>
                            <w:r>
                              <w:rPr>
                                <w:lang w:val="en-US"/>
                              </w:rPr>
                              <w:tab/>
                            </w:r>
                          </w:p>
                        </w:txbxContent>
                      </v:textbox>
                      <w10:wrap type="square"/>
                    </v:shape>
                  </w:pict>
                </mc:Fallback>
              </mc:AlternateContent>
            </w:r>
          </w:p>
          <w:p w14:paraId="5C546CB1" w14:textId="77777777" w:rsidR="00070ECA" w:rsidRPr="006D3BEC" w:rsidRDefault="00070ECA" w:rsidP="00070ECA">
            <w:pPr>
              <w:rPr>
                <w:rFonts w:asciiTheme="minorHAnsi" w:hAnsiTheme="minorHAnsi" w:cstheme="minorHAnsi"/>
              </w:rPr>
            </w:pPr>
          </w:p>
          <w:p w14:paraId="2DDA96D2" w14:textId="77777777" w:rsidR="00070ECA" w:rsidRPr="006D3BEC" w:rsidRDefault="00070ECA" w:rsidP="00070ECA">
            <w:pPr>
              <w:rPr>
                <w:rFonts w:asciiTheme="minorHAnsi" w:hAnsiTheme="minorHAnsi" w:cstheme="minorHAnsi"/>
              </w:rPr>
            </w:pPr>
          </w:p>
          <w:p w14:paraId="35D8CBEF" w14:textId="77777777" w:rsidR="00070ECA" w:rsidRPr="006D3BEC" w:rsidRDefault="00070ECA" w:rsidP="00070ECA">
            <w:pPr>
              <w:rPr>
                <w:rFonts w:asciiTheme="minorHAnsi" w:hAnsiTheme="minorHAnsi" w:cstheme="minorHAnsi"/>
              </w:rPr>
            </w:pPr>
          </w:p>
          <w:p w14:paraId="59145AE7" w14:textId="77777777" w:rsidR="00070ECA" w:rsidRPr="006D3BEC" w:rsidRDefault="00070ECA" w:rsidP="00070ECA">
            <w:pPr>
              <w:rPr>
                <w:rFonts w:asciiTheme="minorHAnsi" w:hAnsiTheme="minorHAnsi" w:cstheme="minorHAnsi"/>
              </w:rPr>
            </w:pPr>
          </w:p>
          <w:p w14:paraId="30DBEB9C" w14:textId="77777777" w:rsidR="0098705D" w:rsidRPr="006D3BEC" w:rsidRDefault="0098705D" w:rsidP="00070ECA">
            <w:pPr>
              <w:rPr>
                <w:rFonts w:asciiTheme="minorHAnsi" w:hAnsiTheme="minorHAnsi" w:cstheme="minorHAnsi"/>
              </w:rPr>
            </w:pPr>
          </w:p>
          <w:p w14:paraId="659D0D6F" w14:textId="77777777" w:rsidR="0098705D" w:rsidRPr="006D3BEC" w:rsidRDefault="0098705D" w:rsidP="00070ECA">
            <w:pPr>
              <w:rPr>
                <w:rFonts w:asciiTheme="minorHAnsi" w:hAnsiTheme="minorHAnsi" w:cstheme="minorHAnsi"/>
              </w:rPr>
            </w:pPr>
          </w:p>
          <w:p w14:paraId="02944533" w14:textId="42BF0AB1" w:rsidR="00BC6327" w:rsidRPr="00BC6327" w:rsidRDefault="00070ECA" w:rsidP="00BC6327">
            <w:pPr>
              <w:spacing w:before="60"/>
              <w:rPr>
                <w:rFonts w:asciiTheme="minorHAnsi" w:hAnsiTheme="minorHAnsi" w:cstheme="minorHAnsi"/>
                <w:color w:val="FF0000"/>
              </w:rPr>
            </w:pPr>
            <w:r w:rsidRPr="00BC6327">
              <w:rPr>
                <w:rFonts w:asciiTheme="minorHAnsi" w:hAnsiTheme="minorHAnsi" w:cstheme="minorHAnsi"/>
              </w:rPr>
              <w:t xml:space="preserve">Location of works: </w:t>
            </w:r>
          </w:p>
          <w:p w14:paraId="0BC17CE4" w14:textId="360A07FC" w:rsidR="00DF6A81" w:rsidRDefault="00070ECA" w:rsidP="00DF6A81">
            <w:pPr>
              <w:spacing w:before="60"/>
            </w:pPr>
            <w:r w:rsidRPr="00DF6A81">
              <w:rPr>
                <w:rFonts w:asciiTheme="minorHAnsi" w:hAnsiTheme="minorHAnsi" w:cstheme="minorHAnsi"/>
              </w:rPr>
              <w:t xml:space="preserve">Time and duration of protection: </w:t>
            </w:r>
          </w:p>
          <w:p w14:paraId="0B8463FB" w14:textId="39E126AA" w:rsidR="00070ECA" w:rsidRPr="006D3BEC" w:rsidRDefault="00070ECA" w:rsidP="00070ECA">
            <w:pPr>
              <w:rPr>
                <w:rFonts w:asciiTheme="minorHAnsi" w:hAnsiTheme="minorHAnsi" w:cstheme="minorHAnsi"/>
              </w:rPr>
            </w:pPr>
            <w:r w:rsidRPr="006D3BEC">
              <w:rPr>
                <w:rFonts w:asciiTheme="minorHAnsi" w:hAnsiTheme="minorHAnsi" w:cstheme="minorHAnsi"/>
              </w:rPr>
              <w:t xml:space="preserve">Access to the adjoining property: </w:t>
            </w:r>
          </w:p>
          <w:p w14:paraId="70FC3CCB"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Information about protection of an adjoining owner under the Building Act 1993 in relation to proposed protection work</w:t>
            </w:r>
          </w:p>
          <w:p w14:paraId="17B522D2"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In accordance with section 92 of the Building Act 1993, at any time after this notice is given to the adjoining owner, the relevant building surveyor must make available to the adjoining owner, on request, for inspection, without charge, any plans, drawings and specifications of the proposed building work in the possession or control of the relevant building surveyor. The relevant building surveyor's name and contact details are on page 1 of this notice.</w:t>
            </w:r>
          </w:p>
          <w:p w14:paraId="1B059B7F" w14:textId="77777777" w:rsidR="00070ECA" w:rsidRPr="006D3BEC" w:rsidRDefault="00070ECA" w:rsidP="00070ECA">
            <w:pPr>
              <w:rPr>
                <w:rFonts w:asciiTheme="minorHAnsi" w:hAnsiTheme="minorHAnsi" w:cstheme="minorHAnsi"/>
              </w:rPr>
            </w:pPr>
          </w:p>
          <w:p w14:paraId="412B1C5F"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If the proposed protection work is agreed to by the adjoining owner or determined as being appropriate by the relevant building surveyor under section 87(1) of the Building Act 1993 or by the Building Appeals Board under section 141 of the Building Act 1993 (as the case requires), the owner must—</w:t>
            </w:r>
          </w:p>
          <w:p w14:paraId="2DEC3C0F" w14:textId="77777777" w:rsidR="00070ECA" w:rsidRPr="006D3BEC" w:rsidRDefault="00070ECA" w:rsidP="00070ECA">
            <w:pPr>
              <w:rPr>
                <w:rFonts w:asciiTheme="minorHAnsi" w:hAnsiTheme="minorHAnsi" w:cstheme="minorHAnsi"/>
              </w:rPr>
            </w:pPr>
          </w:p>
          <w:p w14:paraId="5AC8D33B"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before the commencement of any protection work—</w:t>
            </w:r>
          </w:p>
          <w:p w14:paraId="655C58B8"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ensure that a contract of insurance is in force in accordance with section 93 of the Building Act 1993 against damage by the protection work to the adjoining property and other liabilities described in that section; and</w:t>
            </w:r>
          </w:p>
          <w:p w14:paraId="22C48654"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make a full and adequate survey of the adjoining property in accordance with section 94 of the</w:t>
            </w:r>
          </w:p>
          <w:p w14:paraId="6862052D"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Building Act 1993; and</w:t>
            </w:r>
          </w:p>
          <w:p w14:paraId="136D8630"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pay to an adjoining owner all costs and expenses necessarily incurred by the adjoining owner in assessing proposed protection work and in supervising the carrying out of protection work in relation to an adjoining property in accordance with section 97 of the Building Act 1993; and</w:t>
            </w:r>
          </w:p>
          <w:p w14:paraId="6BC1960F"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compensate an adjoining owner or an adjoining occupier for inconvenience, loss or damage suffered by the adjoining owner or adjoining occupier in connection with the carrying out of protection work in accordance with section 98 of the Building Act 1993 or an order of the Building Appeals Board under section 159 of that Act.</w:t>
            </w:r>
          </w:p>
          <w:p w14:paraId="7CA6A73F" w14:textId="77777777" w:rsidR="00070ECA" w:rsidRPr="006D3BEC" w:rsidRDefault="00070ECA" w:rsidP="00070ECA">
            <w:pPr>
              <w:rPr>
                <w:rFonts w:asciiTheme="minorHAnsi" w:hAnsiTheme="minorHAnsi" w:cstheme="minorHAnsi"/>
              </w:rPr>
            </w:pPr>
          </w:p>
          <w:p w14:paraId="206B0803" w14:textId="77777777" w:rsidR="00070ECA" w:rsidRPr="006D3BEC" w:rsidRDefault="00070ECA" w:rsidP="00070ECA">
            <w:pPr>
              <w:rPr>
                <w:rFonts w:asciiTheme="minorHAnsi" w:hAnsiTheme="minorHAnsi" w:cstheme="minorHAnsi"/>
              </w:rPr>
            </w:pPr>
            <w:r w:rsidRPr="006D3BEC">
              <w:rPr>
                <w:rFonts w:asciiTheme="minorHAnsi" w:hAnsiTheme="minorHAnsi" w:cstheme="minorHAnsi"/>
              </w:rPr>
              <w:t>Signature:</w:t>
            </w:r>
          </w:p>
          <w:p w14:paraId="451F12C3" w14:textId="77777777" w:rsidR="00070ECA" w:rsidRPr="006D3BEC" w:rsidRDefault="00070ECA" w:rsidP="00070ECA">
            <w:pPr>
              <w:rPr>
                <w:rFonts w:asciiTheme="minorHAnsi" w:hAnsiTheme="minorHAnsi" w:cstheme="minorHAnsi"/>
              </w:rPr>
            </w:pPr>
          </w:p>
          <w:p w14:paraId="795E57C9" w14:textId="77777777" w:rsidR="00070ECA" w:rsidRPr="006D3BEC" w:rsidRDefault="00070ECA" w:rsidP="00070ECA">
            <w:pPr>
              <w:rPr>
                <w:rFonts w:asciiTheme="minorHAnsi" w:hAnsiTheme="minorHAnsi" w:cstheme="minorHAnsi"/>
              </w:rPr>
            </w:pPr>
          </w:p>
          <w:p w14:paraId="335AA6BE" w14:textId="00DE28E0" w:rsidR="00070ECA" w:rsidRPr="006D3BEC" w:rsidRDefault="00070ECA" w:rsidP="00070ECA">
            <w:pPr>
              <w:rPr>
                <w:rFonts w:asciiTheme="minorHAnsi" w:hAnsiTheme="minorHAnsi" w:cstheme="minorHAnsi"/>
              </w:rPr>
            </w:pPr>
            <w:r w:rsidRPr="006D3BEC">
              <w:rPr>
                <w:rFonts w:asciiTheme="minorHAnsi" w:hAnsiTheme="minorHAnsi" w:cstheme="minorHAnsi"/>
              </w:rPr>
              <w:t xml:space="preserve">Signature of Owner/Agent: </w:t>
            </w:r>
            <w:r w:rsidRPr="006D3BEC">
              <w:rPr>
                <w:rFonts w:asciiTheme="minorHAnsi" w:hAnsiTheme="minorHAnsi" w:cstheme="minorHAnsi"/>
              </w:rPr>
              <w:tab/>
            </w:r>
          </w:p>
          <w:p w14:paraId="37BB9014" w14:textId="65D2C308" w:rsidR="00070ECA" w:rsidRDefault="00070ECA" w:rsidP="00070ECA">
            <w:pPr>
              <w:rPr>
                <w:rFonts w:asciiTheme="minorHAnsi" w:hAnsiTheme="minorHAnsi" w:cstheme="minorHAnsi"/>
              </w:rPr>
            </w:pPr>
            <w:r w:rsidRPr="006D3BEC">
              <w:rPr>
                <w:rFonts w:asciiTheme="minorHAnsi" w:hAnsiTheme="minorHAnsi" w:cstheme="minorHAnsi"/>
              </w:rPr>
              <w:t xml:space="preserve">Date: </w:t>
            </w:r>
            <w:r w:rsidRPr="006D3BEC">
              <w:rPr>
                <w:rFonts w:asciiTheme="minorHAnsi" w:hAnsiTheme="minorHAnsi" w:cstheme="minorHAnsi"/>
              </w:rPr>
              <w:tab/>
            </w:r>
          </w:p>
          <w:p w14:paraId="143231D4" w14:textId="77777777" w:rsidR="00EF72F9" w:rsidRPr="006D3BEC" w:rsidRDefault="00EF72F9" w:rsidP="00070ECA">
            <w:pPr>
              <w:rPr>
                <w:rFonts w:asciiTheme="minorHAnsi" w:hAnsiTheme="minorHAnsi" w:cstheme="minorHAnsi"/>
              </w:rPr>
            </w:pPr>
          </w:p>
          <w:p w14:paraId="52372BC6" w14:textId="77777777" w:rsidR="00070ECA" w:rsidRPr="006D3BEC" w:rsidRDefault="00070ECA" w:rsidP="008A667F">
            <w:pPr>
              <w:rPr>
                <w:rFonts w:asciiTheme="minorHAnsi" w:hAnsiTheme="minorHAnsi" w:cstheme="minorHAnsi"/>
              </w:rPr>
            </w:pPr>
          </w:p>
        </w:tc>
      </w:tr>
    </w:tbl>
    <w:p w14:paraId="45852BAA" w14:textId="20E9040F" w:rsidR="00070ECA" w:rsidRPr="006D3BEC" w:rsidRDefault="00070ECA" w:rsidP="00070ECA">
      <w:pPr>
        <w:rPr>
          <w:rFonts w:asciiTheme="minorHAnsi" w:hAnsiTheme="minorHAnsi" w:cstheme="minorHAnsi"/>
          <w:lang w:val="en-US" w:eastAsia="en-US"/>
        </w:rPr>
      </w:pPr>
    </w:p>
    <w:p w14:paraId="16EFDC34" w14:textId="3D919462" w:rsidR="002E5DDA" w:rsidRPr="006D3BEC" w:rsidRDefault="00237D19" w:rsidP="00237D19">
      <w:pPr>
        <w:pStyle w:val="Heading3"/>
        <w:rPr>
          <w:rFonts w:asciiTheme="minorHAnsi" w:hAnsiTheme="minorHAnsi" w:cstheme="minorHAnsi"/>
        </w:rPr>
      </w:pPr>
      <w:bookmarkStart w:id="15" w:name="_Toc121394247"/>
      <w:r w:rsidRPr="006D3BEC">
        <w:rPr>
          <w:rFonts w:asciiTheme="minorHAnsi" w:hAnsiTheme="minorHAnsi" w:cstheme="minorHAnsi"/>
        </w:rPr>
        <w:lastRenderedPageBreak/>
        <w:t>Conclusion</w:t>
      </w:r>
      <w:bookmarkEnd w:id="15"/>
      <w:r w:rsidR="00070ECA" w:rsidRPr="006D3BEC">
        <w:rPr>
          <w:rFonts w:asciiTheme="minorHAnsi" w:hAnsiTheme="minorHAnsi" w:cstheme="minorHAnsi"/>
        </w:rPr>
        <w:t xml:space="preserve"> </w:t>
      </w:r>
    </w:p>
    <w:p w14:paraId="14F6443A" w14:textId="77777777" w:rsidR="00F8420E" w:rsidRPr="006D3BEC" w:rsidRDefault="00F8420E" w:rsidP="00F8420E">
      <w:pPr>
        <w:rPr>
          <w:rFonts w:asciiTheme="minorHAnsi" w:hAnsiTheme="minorHAnsi" w:cstheme="minorHAnsi"/>
          <w:lang w:val="en-US" w:eastAsia="en-US"/>
        </w:rPr>
      </w:pPr>
    </w:p>
    <w:tbl>
      <w:tblPr>
        <w:tblStyle w:val="TableGrid"/>
        <w:tblW w:w="5256" w:type="pct"/>
        <w:tblLook w:val="04A0" w:firstRow="1" w:lastRow="0" w:firstColumn="1" w:lastColumn="0" w:noHBand="0" w:noVBand="1"/>
      </w:tblPr>
      <w:tblGrid>
        <w:gridCol w:w="10434"/>
      </w:tblGrid>
      <w:tr w:rsidR="00237D19" w:rsidRPr="006D3BEC" w14:paraId="5AA7A2E5" w14:textId="77777777" w:rsidTr="00070ECA">
        <w:trPr>
          <w:trHeight w:val="794"/>
        </w:trPr>
        <w:tc>
          <w:tcPr>
            <w:tcW w:w="5000" w:type="pct"/>
          </w:tcPr>
          <w:p w14:paraId="07B6CF9C" w14:textId="77777777" w:rsidR="00237D19" w:rsidRPr="006D3BEC" w:rsidRDefault="00237D19" w:rsidP="00B829AC">
            <w:pPr>
              <w:rPr>
                <w:rFonts w:asciiTheme="minorHAnsi" w:hAnsiTheme="minorHAnsi" w:cstheme="minorHAnsi"/>
                <w:b/>
                <w:lang w:val="en-US" w:eastAsia="en-US"/>
              </w:rPr>
            </w:pPr>
          </w:p>
          <w:p w14:paraId="0B47437B" w14:textId="77777777" w:rsidR="00237D19" w:rsidRDefault="00237D19" w:rsidP="00007650">
            <w:pPr>
              <w:pStyle w:val="BulletsCopy"/>
            </w:pPr>
          </w:p>
          <w:p w14:paraId="37805A09" w14:textId="77777777" w:rsidR="00EF72F9" w:rsidRDefault="00EF72F9" w:rsidP="00007650">
            <w:pPr>
              <w:pStyle w:val="BulletsCopy"/>
            </w:pPr>
          </w:p>
          <w:p w14:paraId="0E7B6D64" w14:textId="77777777" w:rsidR="00EF72F9" w:rsidRDefault="00EF72F9" w:rsidP="00007650">
            <w:pPr>
              <w:pStyle w:val="BulletsCopy"/>
            </w:pPr>
          </w:p>
          <w:p w14:paraId="59B1DAD9" w14:textId="77777777" w:rsidR="00EF72F9" w:rsidRDefault="00EF72F9" w:rsidP="00007650">
            <w:pPr>
              <w:pStyle w:val="BulletsCopy"/>
            </w:pPr>
          </w:p>
          <w:p w14:paraId="19902C9D" w14:textId="77777777" w:rsidR="00EF72F9" w:rsidRDefault="00EF72F9" w:rsidP="00007650">
            <w:pPr>
              <w:pStyle w:val="BulletsCopy"/>
            </w:pPr>
          </w:p>
          <w:p w14:paraId="2F322A26" w14:textId="77777777" w:rsidR="00EF72F9" w:rsidRDefault="00EF72F9" w:rsidP="00007650">
            <w:pPr>
              <w:pStyle w:val="BulletsCopy"/>
            </w:pPr>
          </w:p>
          <w:p w14:paraId="1F5EDF50" w14:textId="77777777" w:rsidR="00EF72F9" w:rsidRDefault="00EF72F9" w:rsidP="00007650">
            <w:pPr>
              <w:pStyle w:val="BulletsCopy"/>
            </w:pPr>
          </w:p>
          <w:p w14:paraId="2DB50023" w14:textId="77777777" w:rsidR="00EF72F9" w:rsidRDefault="00EF72F9" w:rsidP="00007650">
            <w:pPr>
              <w:pStyle w:val="BulletsCopy"/>
            </w:pPr>
          </w:p>
          <w:p w14:paraId="23A139ED" w14:textId="77777777" w:rsidR="00EF72F9" w:rsidRDefault="00EF72F9" w:rsidP="00007650">
            <w:pPr>
              <w:pStyle w:val="BulletsCopy"/>
            </w:pPr>
          </w:p>
          <w:p w14:paraId="2C8CA8CA" w14:textId="77777777" w:rsidR="00EF72F9" w:rsidRDefault="00EF72F9" w:rsidP="00007650">
            <w:pPr>
              <w:pStyle w:val="BulletsCopy"/>
            </w:pPr>
          </w:p>
          <w:p w14:paraId="0995559C" w14:textId="77777777" w:rsidR="00EF72F9" w:rsidRDefault="00EF72F9" w:rsidP="00007650">
            <w:pPr>
              <w:pStyle w:val="BulletsCopy"/>
            </w:pPr>
          </w:p>
          <w:p w14:paraId="0207116A" w14:textId="77777777" w:rsidR="00EF72F9" w:rsidRPr="006D3BEC" w:rsidRDefault="00EF72F9" w:rsidP="00007650">
            <w:pPr>
              <w:pStyle w:val="BulletsCopy"/>
            </w:pPr>
          </w:p>
          <w:p w14:paraId="47F48BCF" w14:textId="77777777" w:rsidR="00237D19" w:rsidRPr="006D3BEC" w:rsidRDefault="00237D19" w:rsidP="00007650">
            <w:pPr>
              <w:pStyle w:val="BulletsCopy"/>
            </w:pPr>
          </w:p>
          <w:p w14:paraId="4E8A488A" w14:textId="77777777" w:rsidR="00237D19" w:rsidRPr="006D3BEC" w:rsidRDefault="00237D19" w:rsidP="00007650">
            <w:pPr>
              <w:pStyle w:val="BulletsCopy"/>
            </w:pPr>
          </w:p>
          <w:p w14:paraId="2A0DB9A4" w14:textId="77777777" w:rsidR="00237D19" w:rsidRPr="006D3BEC" w:rsidRDefault="00237D19" w:rsidP="00007650">
            <w:pPr>
              <w:pStyle w:val="BulletsCopy"/>
            </w:pPr>
          </w:p>
          <w:p w14:paraId="6B978472" w14:textId="77777777" w:rsidR="00237D19" w:rsidRPr="006D3BEC" w:rsidRDefault="00237D19" w:rsidP="00007650">
            <w:pPr>
              <w:pStyle w:val="BulletsCopy"/>
            </w:pPr>
          </w:p>
          <w:p w14:paraId="2EC0E846" w14:textId="77777777" w:rsidR="00237D19" w:rsidRPr="006D3BEC" w:rsidRDefault="00237D19" w:rsidP="00007650">
            <w:pPr>
              <w:pStyle w:val="BulletsCopy"/>
            </w:pPr>
          </w:p>
          <w:p w14:paraId="399B9DC5" w14:textId="77777777" w:rsidR="00237D19" w:rsidRPr="006D3BEC" w:rsidRDefault="00237D19" w:rsidP="00007650">
            <w:pPr>
              <w:pStyle w:val="BulletsCopy"/>
            </w:pPr>
          </w:p>
          <w:p w14:paraId="22006E54" w14:textId="77777777" w:rsidR="00237D19" w:rsidRPr="006D3BEC" w:rsidRDefault="00237D19" w:rsidP="00007650">
            <w:pPr>
              <w:pStyle w:val="BulletsCopy"/>
            </w:pPr>
          </w:p>
          <w:p w14:paraId="0595453E" w14:textId="77777777" w:rsidR="00237D19" w:rsidRPr="006D3BEC" w:rsidRDefault="00237D19" w:rsidP="00007650">
            <w:pPr>
              <w:pStyle w:val="BulletsCopy"/>
            </w:pPr>
          </w:p>
          <w:p w14:paraId="4A8DFBE4" w14:textId="77777777" w:rsidR="00237D19" w:rsidRPr="006D3BEC" w:rsidRDefault="00237D19" w:rsidP="00007650">
            <w:pPr>
              <w:pStyle w:val="BulletsCopy"/>
            </w:pPr>
          </w:p>
          <w:p w14:paraId="440545A6" w14:textId="77777777" w:rsidR="00237D19" w:rsidRPr="006D3BEC" w:rsidRDefault="00237D19" w:rsidP="00007650">
            <w:pPr>
              <w:pStyle w:val="BulletsCopy"/>
            </w:pPr>
          </w:p>
          <w:p w14:paraId="194DD9C2" w14:textId="77777777" w:rsidR="00237D19" w:rsidRPr="006D3BEC" w:rsidRDefault="00237D19" w:rsidP="00007650">
            <w:pPr>
              <w:pStyle w:val="BulletsCopy"/>
            </w:pPr>
          </w:p>
        </w:tc>
      </w:tr>
    </w:tbl>
    <w:p w14:paraId="02EAE098" w14:textId="77777777" w:rsidR="00237D19" w:rsidRPr="006D3BEC" w:rsidRDefault="00237D19" w:rsidP="002E5DDA">
      <w:pPr>
        <w:spacing w:before="180" w:after="180"/>
        <w:rPr>
          <w:rFonts w:asciiTheme="minorHAnsi" w:hAnsiTheme="minorHAnsi" w:cstheme="minorHAnsi"/>
        </w:rPr>
      </w:pPr>
    </w:p>
    <w:p w14:paraId="5BF6E7A7" w14:textId="77777777" w:rsidR="002E5DDA" w:rsidRPr="006D3BEC" w:rsidRDefault="002E5DDA" w:rsidP="002E5DDA">
      <w:pPr>
        <w:spacing w:before="180" w:after="180"/>
        <w:rPr>
          <w:rFonts w:asciiTheme="minorHAnsi" w:hAnsiTheme="minorHAnsi" w:cstheme="minorHAnsi"/>
          <w:color w:val="004266"/>
          <w:sz w:val="21"/>
          <w:szCs w:val="21"/>
        </w:rPr>
      </w:pPr>
    </w:p>
    <w:sectPr w:rsidR="002E5DDA" w:rsidRPr="006D3BEC" w:rsidSect="0098705D">
      <w:headerReference w:type="even" r:id="rId19"/>
      <w:headerReference w:type="default" r:id="rId20"/>
      <w:footerReference w:type="even" r:id="rId21"/>
      <w:footerReference w:type="default" r:id="rId22"/>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4825B" w14:textId="77777777" w:rsidR="00EC2381" w:rsidRDefault="00EC2381" w:rsidP="007057F4">
      <w:r>
        <w:separator/>
      </w:r>
    </w:p>
  </w:endnote>
  <w:endnote w:type="continuationSeparator" w:id="0">
    <w:p w14:paraId="1B1601AB" w14:textId="77777777" w:rsidR="00EC2381" w:rsidRDefault="00EC2381"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BA18" w14:textId="77777777" w:rsidR="00FF074E" w:rsidRDefault="009934E3" w:rsidP="007057F4">
    <w:pPr>
      <w:pStyle w:val="Footer"/>
    </w:pPr>
    <w:sdt>
      <w:sdtPr>
        <w:rPr>
          <w:rFonts w:asciiTheme="majorHAnsi" w:eastAsiaTheme="majorEastAsia" w:hAnsiTheme="majorHAnsi" w:cstheme="majorBidi"/>
        </w:rPr>
        <w:id w:val="306900621"/>
        <w:placeholder>
          <w:docPart w:val="E0654BA67E7647A9822B3A4876D4F10C"/>
        </w:placeholder>
        <w:temporary/>
        <w:showingPlcHdr/>
      </w:sdtPr>
      <w:sdtEndPr/>
      <w:sdtContent>
        <w:r w:rsidR="00FF074E">
          <w:t>Title</w:t>
        </w:r>
      </w:sdtContent>
    </w:sdt>
    <w:r w:rsidR="00FF074E">
      <w:rPr>
        <w:rFonts w:asciiTheme="majorHAnsi" w:eastAsiaTheme="majorEastAsia" w:hAnsiTheme="majorHAnsi" w:cstheme="majorBidi"/>
      </w:rPr>
      <w:ptab w:relativeTo="margin" w:alignment="right" w:leader="none"/>
    </w:r>
    <w:r w:rsidR="00FF074E">
      <w:rPr>
        <w:rFonts w:asciiTheme="majorHAnsi" w:eastAsiaTheme="majorEastAsia" w:hAnsiTheme="majorHAnsi" w:cstheme="majorBidi"/>
      </w:rPr>
      <w:t xml:space="preserve">Page </w:t>
    </w:r>
    <w:r w:rsidR="00FF074E">
      <w:fldChar w:fldCharType="begin"/>
    </w:r>
    <w:r w:rsidR="00FF074E">
      <w:instrText xml:space="preserve"> PAGE   \* MERGEFORMAT </w:instrText>
    </w:r>
    <w:r w:rsidR="00FF074E">
      <w:fldChar w:fldCharType="separate"/>
    </w:r>
    <w:r w:rsidR="00FF074E">
      <w:rPr>
        <w:rFonts w:asciiTheme="majorHAnsi" w:eastAsiaTheme="majorEastAsia" w:hAnsiTheme="majorHAnsi" w:cstheme="majorBidi"/>
        <w:noProof/>
      </w:rPr>
      <w:t>4</w:t>
    </w:r>
    <w:r w:rsidR="00FF074E">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C9B70" w14:textId="77777777" w:rsidR="002A74E2" w:rsidRPr="00B60D89" w:rsidRDefault="002A74E2" w:rsidP="002A74E2">
    <w:pPr>
      <w:rPr>
        <w:rFonts w:cstheme="minorHAnsi"/>
        <w:color w:val="0A3254"/>
        <w:sz w:val="20"/>
        <w:szCs w:val="20"/>
        <w:lang w:eastAsia="en-AU"/>
      </w:rPr>
    </w:pPr>
    <w:r w:rsidRPr="00B60D89">
      <w:rPr>
        <w:rFonts w:cstheme="minorHAnsi"/>
        <w:color w:val="0A3254"/>
        <w:sz w:val="20"/>
        <w:szCs w:val="20"/>
        <w:lang w:eastAsia="en-AU"/>
      </w:rPr>
      <w:t>Builders Academy Australia | RTO Code 21583 | CRICOS Code 03760</w:t>
    </w:r>
    <w:proofErr w:type="gramStart"/>
    <w:r w:rsidRPr="00B60D89">
      <w:rPr>
        <w:rFonts w:cstheme="minorHAnsi"/>
        <w:color w:val="0A3254"/>
        <w:sz w:val="20"/>
        <w:szCs w:val="20"/>
        <w:lang w:eastAsia="en-AU"/>
      </w:rPr>
      <w:t xml:space="preserve">B  </w:t>
    </w:r>
    <w:r w:rsidRPr="00B60D89">
      <w:rPr>
        <w:rFonts w:cstheme="minorHAnsi"/>
        <w:b/>
        <w:bCs/>
        <w:color w:val="0A3254"/>
        <w:sz w:val="20"/>
        <w:szCs w:val="20"/>
        <w:lang w:eastAsia="en-AU"/>
      </w:rPr>
      <w:t>©</w:t>
    </w:r>
    <w:proofErr w:type="gramEnd"/>
    <w:r w:rsidRPr="00B60D89">
      <w:rPr>
        <w:rFonts w:cstheme="minorHAnsi"/>
        <w:b/>
        <w:bCs/>
        <w:color w:val="0A3254"/>
        <w:sz w:val="20"/>
        <w:szCs w:val="20"/>
        <w:lang w:eastAsia="en-AU"/>
      </w:rPr>
      <w:t xml:space="preserve"> House of Learning Pty Ltd</w:t>
    </w:r>
    <w:r w:rsidRPr="00B60D89">
      <w:rPr>
        <w:rFonts w:cstheme="minorHAnsi"/>
        <w:color w:val="0A3254"/>
        <w:sz w:val="20"/>
        <w:szCs w:val="20"/>
        <w:lang w:eastAsia="en-AU"/>
      </w:rPr>
      <w:t xml:space="preserve">   </w:t>
    </w:r>
  </w:p>
  <w:p w14:paraId="64141006" w14:textId="7D26F31F" w:rsidR="002A74E2" w:rsidRPr="00524F72" w:rsidRDefault="002A74E2" w:rsidP="002A74E2">
    <w:pPr>
      <w:rPr>
        <w:rFonts w:cstheme="minorHAnsi"/>
        <w:color w:val="0A3254"/>
        <w:sz w:val="20"/>
        <w:szCs w:val="20"/>
        <w:lang w:eastAsia="en-AU"/>
      </w:rPr>
    </w:pPr>
    <w:r>
      <w:rPr>
        <w:rFonts w:cstheme="minorHAnsi"/>
        <w:color w:val="0A3254"/>
        <w:sz w:val="20"/>
        <w:szCs w:val="20"/>
        <w:lang w:eastAsia="en-AU"/>
      </w:rPr>
      <w:t>Contract Appraisal Template v1.</w:t>
    </w:r>
    <w:r w:rsidR="00DD21DE">
      <w:rPr>
        <w:rFonts w:cstheme="minorHAnsi"/>
        <w:color w:val="0A3254"/>
        <w:sz w:val="20"/>
        <w:szCs w:val="20"/>
        <w:lang w:eastAsia="en-AU"/>
      </w:rPr>
      <w:t>1</w:t>
    </w:r>
    <w:r w:rsidRPr="00B60D89">
      <w:rPr>
        <w:rFonts w:cstheme="minorHAnsi"/>
        <w:color w:val="0A3254"/>
        <w:sz w:val="20"/>
        <w:szCs w:val="20"/>
        <w:lang w:eastAsia="en-AU"/>
      </w:rPr>
      <w:t xml:space="preserve">| </w:t>
    </w:r>
    <w:r w:rsidR="00DD21DE">
      <w:rPr>
        <w:rFonts w:cstheme="minorHAnsi"/>
        <w:color w:val="0A3254"/>
        <w:sz w:val="20"/>
        <w:szCs w:val="20"/>
        <w:lang w:eastAsia="en-AU"/>
      </w:rPr>
      <w:t>08.12.2022</w:t>
    </w:r>
    <w:r>
      <w:rPr>
        <w:rFonts w:cstheme="minorHAnsi"/>
        <w:color w:val="0A3254"/>
        <w:sz w:val="20"/>
        <w:szCs w:val="20"/>
        <w:lang w:eastAsia="en-AU"/>
      </w:rPr>
      <w:t>2</w:t>
    </w:r>
    <w:r w:rsidRPr="00B60D89">
      <w:rPr>
        <w:rFonts w:cstheme="minorHAnsi"/>
        <w:color w:val="0A3254"/>
        <w:sz w:val="20"/>
        <w:szCs w:val="20"/>
        <w:lang w:eastAsia="en-AU"/>
      </w:rPr>
      <w:t xml:space="preserve">| </w:t>
    </w:r>
    <w:r>
      <w:rPr>
        <w:rFonts w:cstheme="minorHAnsi"/>
        <w:color w:val="0A3254"/>
        <w:sz w:val="20"/>
        <w:szCs w:val="20"/>
        <w:lang w:eastAsia="en-AU"/>
      </w:rPr>
      <w:t xml:space="preserve">                                                                          </w:t>
    </w:r>
    <w:r w:rsidRPr="00B60D89">
      <w:rPr>
        <w:rFonts w:cstheme="minorHAnsi"/>
        <w:color w:val="0A3254"/>
        <w:sz w:val="20"/>
        <w:szCs w:val="20"/>
        <w:lang w:eastAsia="en-AU"/>
      </w:rPr>
      <w:t xml:space="preserve">Page </w:t>
    </w:r>
    <w:r w:rsidRPr="00B60D89">
      <w:rPr>
        <w:rFonts w:cstheme="minorHAnsi"/>
        <w:color w:val="0A3254"/>
        <w:sz w:val="20"/>
        <w:szCs w:val="20"/>
        <w:lang w:eastAsia="en-AU"/>
      </w:rPr>
      <w:fldChar w:fldCharType="begin"/>
    </w:r>
    <w:r w:rsidRPr="00B60D89">
      <w:rPr>
        <w:rFonts w:cstheme="minorHAnsi"/>
        <w:color w:val="0A3254"/>
        <w:sz w:val="20"/>
        <w:szCs w:val="20"/>
        <w:lang w:eastAsia="en-AU"/>
      </w:rPr>
      <w:instrText xml:space="preserve"> PAGE  \* Arabic  \* MERGEFORMAT </w:instrText>
    </w:r>
    <w:r w:rsidRPr="00B60D89">
      <w:rPr>
        <w:rFonts w:cstheme="minorHAnsi"/>
        <w:color w:val="0A3254"/>
        <w:sz w:val="20"/>
        <w:szCs w:val="20"/>
        <w:lang w:eastAsia="en-AU"/>
      </w:rPr>
      <w:fldChar w:fldCharType="separate"/>
    </w:r>
    <w:r>
      <w:rPr>
        <w:rFonts w:cstheme="minorHAnsi"/>
        <w:color w:val="0A3254"/>
        <w:sz w:val="20"/>
        <w:szCs w:val="20"/>
        <w:lang w:eastAsia="en-AU"/>
      </w:rPr>
      <w:t>1</w:t>
    </w:r>
    <w:r w:rsidRPr="00B60D89">
      <w:rPr>
        <w:rFonts w:cstheme="minorHAnsi"/>
        <w:color w:val="0A3254"/>
        <w:sz w:val="20"/>
        <w:szCs w:val="20"/>
        <w:lang w:eastAsia="en-AU"/>
      </w:rPr>
      <w:fldChar w:fldCharType="end"/>
    </w:r>
    <w:r w:rsidRPr="00B60D89">
      <w:rPr>
        <w:rFonts w:cstheme="minorHAnsi"/>
        <w:color w:val="0A3254"/>
        <w:sz w:val="20"/>
        <w:szCs w:val="20"/>
        <w:lang w:eastAsia="en-AU"/>
      </w:rPr>
      <w:t xml:space="preserve"> of </w:t>
    </w:r>
    <w:r w:rsidRPr="00B60D89">
      <w:rPr>
        <w:rFonts w:cstheme="minorHAnsi"/>
        <w:color w:val="0A3254"/>
        <w:sz w:val="20"/>
        <w:szCs w:val="20"/>
        <w:lang w:eastAsia="en-AU"/>
      </w:rPr>
      <w:fldChar w:fldCharType="begin"/>
    </w:r>
    <w:r w:rsidRPr="00B60D89">
      <w:rPr>
        <w:rFonts w:cstheme="minorHAnsi"/>
        <w:color w:val="0A3254"/>
        <w:sz w:val="20"/>
        <w:szCs w:val="20"/>
        <w:lang w:eastAsia="en-AU"/>
      </w:rPr>
      <w:instrText xml:space="preserve"> NUMPAGES  \* Arabic  \* MERGEFORMAT </w:instrText>
    </w:r>
    <w:r w:rsidRPr="00B60D89">
      <w:rPr>
        <w:rFonts w:cstheme="minorHAnsi"/>
        <w:color w:val="0A3254"/>
        <w:sz w:val="20"/>
        <w:szCs w:val="20"/>
        <w:lang w:eastAsia="en-AU"/>
      </w:rPr>
      <w:fldChar w:fldCharType="separate"/>
    </w:r>
    <w:r>
      <w:rPr>
        <w:rFonts w:cstheme="minorHAnsi"/>
        <w:color w:val="0A3254"/>
        <w:sz w:val="20"/>
        <w:szCs w:val="20"/>
        <w:lang w:eastAsia="en-AU"/>
      </w:rPr>
      <w:t>18</w:t>
    </w:r>
    <w:r w:rsidRPr="00B60D89">
      <w:rPr>
        <w:rFonts w:cstheme="minorHAnsi"/>
        <w:color w:val="0A3254"/>
        <w:sz w:val="20"/>
        <w:szCs w:val="20"/>
        <w:lang w:eastAsia="en-AU"/>
      </w:rPr>
      <w:fldChar w:fldCharType="end"/>
    </w:r>
  </w:p>
  <w:p w14:paraId="2D34372E" w14:textId="77777777" w:rsidR="002A74E2" w:rsidRDefault="002A74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D8550" w14:textId="77777777" w:rsidR="00EC2381" w:rsidRDefault="00EC2381" w:rsidP="007057F4">
      <w:r>
        <w:separator/>
      </w:r>
    </w:p>
  </w:footnote>
  <w:footnote w:type="continuationSeparator" w:id="0">
    <w:p w14:paraId="5C55D495" w14:textId="77777777" w:rsidR="00EC2381" w:rsidRDefault="00EC2381"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69E3E" w14:textId="77777777" w:rsidR="00FF074E" w:rsidRDefault="00FF074E" w:rsidP="007057F4">
    <w:pPr>
      <w:pStyle w:val="Header"/>
    </w:pPr>
    <w:r>
      <w:t>Adventure Works Marketing Plan</w:t>
    </w:r>
  </w:p>
  <w:p w14:paraId="600184E4" w14:textId="77777777" w:rsidR="00FF074E" w:rsidRDefault="00FF074E"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FF074E" w14:paraId="6031B89D" w14:textId="77777777" w:rsidTr="007057F4">
      <w:trPr>
        <w:trHeight w:val="1712"/>
      </w:trPr>
      <w:tc>
        <w:tcPr>
          <w:tcW w:w="12311" w:type="dxa"/>
          <w:tcBorders>
            <w:top w:val="nil"/>
            <w:left w:val="nil"/>
            <w:bottom w:val="nil"/>
            <w:right w:val="nil"/>
          </w:tcBorders>
        </w:tcPr>
        <w:p w14:paraId="747FA6DF" w14:textId="77777777" w:rsidR="00FF074E" w:rsidRDefault="00FF074E" w:rsidP="007057F4">
          <w:pPr>
            <w:pStyle w:val="Header"/>
          </w:pPr>
          <w:r>
            <w:rPr>
              <w:noProof/>
            </w:rPr>
            <mc:AlternateContent>
              <mc:Choice Requires="wps">
                <w:drawing>
                  <wp:anchor distT="0" distB="0" distL="114300" distR="114300" simplePos="0" relativeHeight="251665408" behindDoc="0" locked="0" layoutInCell="1" allowOverlap="1" wp14:anchorId="7B16B0B1" wp14:editId="30855F6D">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1AC85299" w14:textId="77777777" w:rsidR="00FF074E" w:rsidRPr="004F2231" w:rsidRDefault="00FF074E"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Pr>
                                    <w:noProof/>
                                    <w:sz w:val="32"/>
                                  </w:rPr>
                                  <w:t>1</w:t>
                                </w:r>
                                <w:r w:rsidRPr="004F2231">
                                  <w:rPr>
                                    <w:sz w:val="32"/>
                                  </w:rPr>
                                  <w:fldChar w:fldCharType="end"/>
                                </w:r>
                              </w:p>
                              <w:p w14:paraId="12156BCF" w14:textId="77777777" w:rsidR="00FF074E" w:rsidRPr="004F2231" w:rsidRDefault="00FF074E"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16B0B1" id="_x0000_t202" coordsize="21600,21600" o:spt="202" path="m,l,21600r21600,l21600,xe">
                    <v:stroke joinstyle="miter"/>
                    <v:path gradientshapeok="t" o:connecttype="rect"/>
                  </v:shapetype>
                  <v:shape id="Text Box 21" o:spid="_x0000_s1032"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1AC85299" w14:textId="77777777" w:rsidR="00FF074E" w:rsidRPr="004F2231" w:rsidRDefault="00FF074E"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Pr>
                              <w:noProof/>
                              <w:sz w:val="32"/>
                            </w:rPr>
                            <w:t>1</w:t>
                          </w:r>
                          <w:r w:rsidRPr="004F2231">
                            <w:rPr>
                              <w:sz w:val="32"/>
                            </w:rPr>
                            <w:fldChar w:fldCharType="end"/>
                          </w:r>
                        </w:p>
                        <w:p w14:paraId="12156BCF" w14:textId="77777777" w:rsidR="00FF074E" w:rsidRPr="004F2231" w:rsidRDefault="00FF074E" w:rsidP="004F2231">
                          <w:pPr>
                            <w:rPr>
                              <w:sz w:val="32"/>
                            </w:rPr>
                          </w:pPr>
                        </w:p>
                      </w:txbxContent>
                    </v:textbox>
                  </v:shape>
                </w:pict>
              </mc:Fallback>
            </mc:AlternateContent>
          </w:r>
          <w:r>
            <w:rPr>
              <w:noProof/>
            </w:rPr>
            <mc:AlternateContent>
              <mc:Choice Requires="wpg">
                <w:drawing>
                  <wp:inline distT="0" distB="0" distL="0" distR="0" wp14:anchorId="07AAAC72" wp14:editId="39A64EB5">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056E9A65"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6E8445C2" w14:textId="77777777" w:rsidR="00FF074E" w:rsidRDefault="00FF074E"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75074"/>
    <w:multiLevelType w:val="hybridMultilevel"/>
    <w:tmpl w:val="B34C04E2"/>
    <w:lvl w:ilvl="0" w:tplc="D4F41B3E">
      <w:start w:val="1"/>
      <w:numFmt w:val="bullet"/>
      <w:lvlText w:val=""/>
      <w:lvlJc w:val="left"/>
      <w:pPr>
        <w:ind w:left="720" w:hanging="436"/>
      </w:pPr>
      <w:rPr>
        <w:rFonts w:ascii="Wingdings" w:hAnsi="Wingdings" w:hint="default"/>
        <w:color w:val="FF0000"/>
      </w:rPr>
    </w:lvl>
    <w:lvl w:ilvl="1" w:tplc="2ADA4586">
      <w:start w:val="1"/>
      <w:numFmt w:val="bullet"/>
      <w:lvlText w:val="o"/>
      <w:lvlJc w:val="left"/>
      <w:pPr>
        <w:ind w:left="1440" w:hanging="589"/>
      </w:pPr>
      <w:rPr>
        <w:rFonts w:ascii="Courier New" w:hAnsi="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6A4BF0"/>
    <w:multiLevelType w:val="hybridMultilevel"/>
    <w:tmpl w:val="F22C148C"/>
    <w:lvl w:ilvl="0" w:tplc="0C090005">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 w15:restartNumberingAfterBreak="0">
    <w:nsid w:val="1CC60912"/>
    <w:multiLevelType w:val="hybridMultilevel"/>
    <w:tmpl w:val="6AEA2C1E"/>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25FA2D17"/>
    <w:multiLevelType w:val="hybridMultilevel"/>
    <w:tmpl w:val="197AD328"/>
    <w:lvl w:ilvl="0" w:tplc="0C090005">
      <w:start w:val="1"/>
      <w:numFmt w:val="bullet"/>
      <w:lvlText w:val=""/>
      <w:lvlJc w:val="left"/>
      <w:pPr>
        <w:ind w:left="1440" w:hanging="360"/>
      </w:pPr>
      <w:rPr>
        <w:rFonts w:ascii="Wingdings" w:hAnsi="Wingding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2EF411CE"/>
    <w:multiLevelType w:val="hybridMultilevel"/>
    <w:tmpl w:val="760E96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5C20B05"/>
    <w:multiLevelType w:val="hybridMultilevel"/>
    <w:tmpl w:val="BFD86550"/>
    <w:lvl w:ilvl="0" w:tplc="0C090005">
      <w:start w:val="1"/>
      <w:numFmt w:val="bullet"/>
      <w:lvlText w:val=""/>
      <w:lvlJc w:val="left"/>
      <w:pPr>
        <w:ind w:left="1440" w:hanging="360"/>
      </w:pPr>
      <w:rPr>
        <w:rFonts w:ascii="Wingdings" w:hAnsi="Wingding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36796D15"/>
    <w:multiLevelType w:val="hybridMultilevel"/>
    <w:tmpl w:val="080AB30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15:restartNumberingAfterBreak="0">
    <w:nsid w:val="3F7C2F21"/>
    <w:multiLevelType w:val="hybridMultilevel"/>
    <w:tmpl w:val="9FB45008"/>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418E19B8"/>
    <w:multiLevelType w:val="hybridMultilevel"/>
    <w:tmpl w:val="CFC8A32A"/>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98F725B"/>
    <w:multiLevelType w:val="hybridMultilevel"/>
    <w:tmpl w:val="95682F32"/>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712A379C"/>
    <w:multiLevelType w:val="hybridMultilevel"/>
    <w:tmpl w:val="2370022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2" w15:restartNumberingAfterBreak="0">
    <w:nsid w:val="784F49C3"/>
    <w:multiLevelType w:val="hybridMultilevel"/>
    <w:tmpl w:val="16A064A4"/>
    <w:lvl w:ilvl="0" w:tplc="4AD422E4">
      <w:start w:val="1"/>
      <w:numFmt w:val="bullet"/>
      <w:lvlText w:val="q"/>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239027073">
    <w:abstractNumId w:val="13"/>
  </w:num>
  <w:num w:numId="2" w16cid:durableId="750782435">
    <w:abstractNumId w:val="9"/>
  </w:num>
  <w:num w:numId="3" w16cid:durableId="2055503368">
    <w:abstractNumId w:val="12"/>
  </w:num>
  <w:num w:numId="4" w16cid:durableId="1435709476">
    <w:abstractNumId w:val="0"/>
  </w:num>
  <w:num w:numId="5" w16cid:durableId="1387754018">
    <w:abstractNumId w:val="6"/>
  </w:num>
  <w:num w:numId="6" w16cid:durableId="1614288858">
    <w:abstractNumId w:val="4"/>
  </w:num>
  <w:num w:numId="7" w16cid:durableId="640502566">
    <w:abstractNumId w:val="7"/>
  </w:num>
  <w:num w:numId="8" w16cid:durableId="1516731247">
    <w:abstractNumId w:val="5"/>
  </w:num>
  <w:num w:numId="9" w16cid:durableId="873612525">
    <w:abstractNumId w:val="1"/>
  </w:num>
  <w:num w:numId="10" w16cid:durableId="73864742">
    <w:abstractNumId w:val="11"/>
  </w:num>
  <w:num w:numId="11" w16cid:durableId="5907989">
    <w:abstractNumId w:val="2"/>
  </w:num>
  <w:num w:numId="12" w16cid:durableId="348484860">
    <w:abstractNumId w:val="3"/>
  </w:num>
  <w:num w:numId="13" w16cid:durableId="1473019648">
    <w:abstractNumId w:val="10"/>
  </w:num>
  <w:num w:numId="14" w16cid:durableId="1267227141">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2A1"/>
    <w:rsid w:val="00007650"/>
    <w:rsid w:val="000174F2"/>
    <w:rsid w:val="00035500"/>
    <w:rsid w:val="00036D59"/>
    <w:rsid w:val="0004347E"/>
    <w:rsid w:val="000456D5"/>
    <w:rsid w:val="00056B36"/>
    <w:rsid w:val="0006013D"/>
    <w:rsid w:val="00064A1B"/>
    <w:rsid w:val="00067C92"/>
    <w:rsid w:val="00070ECA"/>
    <w:rsid w:val="000931DE"/>
    <w:rsid w:val="00094549"/>
    <w:rsid w:val="000A3CD9"/>
    <w:rsid w:val="000B5722"/>
    <w:rsid w:val="000D6550"/>
    <w:rsid w:val="000F0599"/>
    <w:rsid w:val="00101D11"/>
    <w:rsid w:val="001036E3"/>
    <w:rsid w:val="0012215A"/>
    <w:rsid w:val="00136006"/>
    <w:rsid w:val="001429EE"/>
    <w:rsid w:val="001449EC"/>
    <w:rsid w:val="00146CD2"/>
    <w:rsid w:val="0015116C"/>
    <w:rsid w:val="00151A7F"/>
    <w:rsid w:val="00154F0F"/>
    <w:rsid w:val="001623C5"/>
    <w:rsid w:val="00163D8A"/>
    <w:rsid w:val="0016704F"/>
    <w:rsid w:val="001670A7"/>
    <w:rsid w:val="001B2006"/>
    <w:rsid w:val="001B361F"/>
    <w:rsid w:val="001B6DED"/>
    <w:rsid w:val="001C4F73"/>
    <w:rsid w:val="001D703A"/>
    <w:rsid w:val="001E6B27"/>
    <w:rsid w:val="001E6F99"/>
    <w:rsid w:val="001F0AF0"/>
    <w:rsid w:val="001F3656"/>
    <w:rsid w:val="00210D26"/>
    <w:rsid w:val="00210D3A"/>
    <w:rsid w:val="00214E8D"/>
    <w:rsid w:val="002178B9"/>
    <w:rsid w:val="00231D65"/>
    <w:rsid w:val="00237D19"/>
    <w:rsid w:val="002400CF"/>
    <w:rsid w:val="00240648"/>
    <w:rsid w:val="00245286"/>
    <w:rsid w:val="002873F3"/>
    <w:rsid w:val="00291712"/>
    <w:rsid w:val="002950BA"/>
    <w:rsid w:val="00296694"/>
    <w:rsid w:val="002A74E2"/>
    <w:rsid w:val="002E0194"/>
    <w:rsid w:val="002E12E4"/>
    <w:rsid w:val="002E3906"/>
    <w:rsid w:val="002E5DDA"/>
    <w:rsid w:val="002F0016"/>
    <w:rsid w:val="00301054"/>
    <w:rsid w:val="00303EF8"/>
    <w:rsid w:val="00306478"/>
    <w:rsid w:val="0031028D"/>
    <w:rsid w:val="00310CE2"/>
    <w:rsid w:val="00313FAA"/>
    <w:rsid w:val="0033002D"/>
    <w:rsid w:val="00331F9E"/>
    <w:rsid w:val="0034372B"/>
    <w:rsid w:val="003506E1"/>
    <w:rsid w:val="003521B6"/>
    <w:rsid w:val="003620E2"/>
    <w:rsid w:val="003656DB"/>
    <w:rsid w:val="00372D9E"/>
    <w:rsid w:val="00392ACF"/>
    <w:rsid w:val="00394E12"/>
    <w:rsid w:val="003A6BBE"/>
    <w:rsid w:val="003B198F"/>
    <w:rsid w:val="003E1E88"/>
    <w:rsid w:val="003E33D7"/>
    <w:rsid w:val="003E5020"/>
    <w:rsid w:val="003E60B9"/>
    <w:rsid w:val="003F37D5"/>
    <w:rsid w:val="003F5051"/>
    <w:rsid w:val="003F5249"/>
    <w:rsid w:val="0040074E"/>
    <w:rsid w:val="00413B0A"/>
    <w:rsid w:val="00420DF5"/>
    <w:rsid w:val="00421990"/>
    <w:rsid w:val="004340DF"/>
    <w:rsid w:val="004371B6"/>
    <w:rsid w:val="004439BB"/>
    <w:rsid w:val="00444C7B"/>
    <w:rsid w:val="004459A3"/>
    <w:rsid w:val="00445BFA"/>
    <w:rsid w:val="00446359"/>
    <w:rsid w:val="004531D4"/>
    <w:rsid w:val="00453DD0"/>
    <w:rsid w:val="00457123"/>
    <w:rsid w:val="00480724"/>
    <w:rsid w:val="00482B71"/>
    <w:rsid w:val="0048718B"/>
    <w:rsid w:val="0049185C"/>
    <w:rsid w:val="00491B26"/>
    <w:rsid w:val="004B05BE"/>
    <w:rsid w:val="004B433C"/>
    <w:rsid w:val="004B530B"/>
    <w:rsid w:val="004B71D2"/>
    <w:rsid w:val="004C37DA"/>
    <w:rsid w:val="004D342F"/>
    <w:rsid w:val="004F2231"/>
    <w:rsid w:val="004F52FF"/>
    <w:rsid w:val="004F6ACC"/>
    <w:rsid w:val="005112D1"/>
    <w:rsid w:val="005360E5"/>
    <w:rsid w:val="0055035B"/>
    <w:rsid w:val="005A2D30"/>
    <w:rsid w:val="005B625C"/>
    <w:rsid w:val="005B67A6"/>
    <w:rsid w:val="005C3643"/>
    <w:rsid w:val="005D4027"/>
    <w:rsid w:val="005D5825"/>
    <w:rsid w:val="005F2529"/>
    <w:rsid w:val="006060B6"/>
    <w:rsid w:val="006065A2"/>
    <w:rsid w:val="0062082B"/>
    <w:rsid w:val="00621B2D"/>
    <w:rsid w:val="00621CA4"/>
    <w:rsid w:val="00637374"/>
    <w:rsid w:val="006469E3"/>
    <w:rsid w:val="00647C3F"/>
    <w:rsid w:val="0066583D"/>
    <w:rsid w:val="00667AB8"/>
    <w:rsid w:val="0068500D"/>
    <w:rsid w:val="006856AF"/>
    <w:rsid w:val="00685BAE"/>
    <w:rsid w:val="0069015F"/>
    <w:rsid w:val="00696CCE"/>
    <w:rsid w:val="006A0B2D"/>
    <w:rsid w:val="006A6771"/>
    <w:rsid w:val="006A6ADF"/>
    <w:rsid w:val="006B7D45"/>
    <w:rsid w:val="006D198C"/>
    <w:rsid w:val="006D3BEC"/>
    <w:rsid w:val="006D7937"/>
    <w:rsid w:val="006E03ED"/>
    <w:rsid w:val="006F52B1"/>
    <w:rsid w:val="007057F4"/>
    <w:rsid w:val="0071331A"/>
    <w:rsid w:val="00715BDA"/>
    <w:rsid w:val="00716D92"/>
    <w:rsid w:val="007417B3"/>
    <w:rsid w:val="00742102"/>
    <w:rsid w:val="00750AC4"/>
    <w:rsid w:val="0075350D"/>
    <w:rsid w:val="00761635"/>
    <w:rsid w:val="007722A0"/>
    <w:rsid w:val="00773B66"/>
    <w:rsid w:val="0079626C"/>
    <w:rsid w:val="00797397"/>
    <w:rsid w:val="007A6D39"/>
    <w:rsid w:val="007B43A7"/>
    <w:rsid w:val="007B67CB"/>
    <w:rsid w:val="007C7473"/>
    <w:rsid w:val="007D26F1"/>
    <w:rsid w:val="007E5499"/>
    <w:rsid w:val="008051C4"/>
    <w:rsid w:val="00807ABC"/>
    <w:rsid w:val="00812202"/>
    <w:rsid w:val="00812ABB"/>
    <w:rsid w:val="008253A5"/>
    <w:rsid w:val="008417CE"/>
    <w:rsid w:val="0084277E"/>
    <w:rsid w:val="008460D9"/>
    <w:rsid w:val="00846A49"/>
    <w:rsid w:val="008574BF"/>
    <w:rsid w:val="0086713D"/>
    <w:rsid w:val="00871F33"/>
    <w:rsid w:val="00872575"/>
    <w:rsid w:val="008779E9"/>
    <w:rsid w:val="008844BB"/>
    <w:rsid w:val="00895EAD"/>
    <w:rsid w:val="008A3C95"/>
    <w:rsid w:val="008A44CE"/>
    <w:rsid w:val="008A667F"/>
    <w:rsid w:val="008B2839"/>
    <w:rsid w:val="008B7A99"/>
    <w:rsid w:val="008C386D"/>
    <w:rsid w:val="008C46E7"/>
    <w:rsid w:val="008C5106"/>
    <w:rsid w:val="008D0052"/>
    <w:rsid w:val="008D30CA"/>
    <w:rsid w:val="008D329C"/>
    <w:rsid w:val="008D3B91"/>
    <w:rsid w:val="008D5829"/>
    <w:rsid w:val="008E2E28"/>
    <w:rsid w:val="008F1EB9"/>
    <w:rsid w:val="009011C3"/>
    <w:rsid w:val="00901AE3"/>
    <w:rsid w:val="00905559"/>
    <w:rsid w:val="009114AE"/>
    <w:rsid w:val="00921F7E"/>
    <w:rsid w:val="00924151"/>
    <w:rsid w:val="0093506B"/>
    <w:rsid w:val="00936D0A"/>
    <w:rsid w:val="00940895"/>
    <w:rsid w:val="00946F55"/>
    <w:rsid w:val="00953B43"/>
    <w:rsid w:val="00960D16"/>
    <w:rsid w:val="00965BD5"/>
    <w:rsid w:val="00971207"/>
    <w:rsid w:val="00974299"/>
    <w:rsid w:val="009862B7"/>
    <w:rsid w:val="0098705D"/>
    <w:rsid w:val="009875C8"/>
    <w:rsid w:val="00990F78"/>
    <w:rsid w:val="00991D08"/>
    <w:rsid w:val="009934E3"/>
    <w:rsid w:val="009A05BC"/>
    <w:rsid w:val="009B2B2A"/>
    <w:rsid w:val="009E6DB6"/>
    <w:rsid w:val="009F7184"/>
    <w:rsid w:val="009F71F9"/>
    <w:rsid w:val="00A00692"/>
    <w:rsid w:val="00A2052D"/>
    <w:rsid w:val="00A31108"/>
    <w:rsid w:val="00A4042A"/>
    <w:rsid w:val="00A4119C"/>
    <w:rsid w:val="00A63DE6"/>
    <w:rsid w:val="00A77E7A"/>
    <w:rsid w:val="00A808A7"/>
    <w:rsid w:val="00A8754F"/>
    <w:rsid w:val="00AB3069"/>
    <w:rsid w:val="00AB60D5"/>
    <w:rsid w:val="00AC6FED"/>
    <w:rsid w:val="00AE3EB4"/>
    <w:rsid w:val="00AF1538"/>
    <w:rsid w:val="00AF5B16"/>
    <w:rsid w:val="00B001D5"/>
    <w:rsid w:val="00B00CF7"/>
    <w:rsid w:val="00B013E3"/>
    <w:rsid w:val="00B0688D"/>
    <w:rsid w:val="00B34893"/>
    <w:rsid w:val="00B34933"/>
    <w:rsid w:val="00B40525"/>
    <w:rsid w:val="00B41D82"/>
    <w:rsid w:val="00B45926"/>
    <w:rsid w:val="00B628B7"/>
    <w:rsid w:val="00B7048B"/>
    <w:rsid w:val="00B901B7"/>
    <w:rsid w:val="00B90346"/>
    <w:rsid w:val="00B91206"/>
    <w:rsid w:val="00B9550E"/>
    <w:rsid w:val="00B95CC7"/>
    <w:rsid w:val="00BA070C"/>
    <w:rsid w:val="00BA423D"/>
    <w:rsid w:val="00BB5ADC"/>
    <w:rsid w:val="00BB6CAC"/>
    <w:rsid w:val="00BC6327"/>
    <w:rsid w:val="00BC6F84"/>
    <w:rsid w:val="00BC7F4A"/>
    <w:rsid w:val="00BD0D43"/>
    <w:rsid w:val="00BD5403"/>
    <w:rsid w:val="00BE0732"/>
    <w:rsid w:val="00BE7253"/>
    <w:rsid w:val="00BF7408"/>
    <w:rsid w:val="00C12DEB"/>
    <w:rsid w:val="00C24CFA"/>
    <w:rsid w:val="00C35F00"/>
    <w:rsid w:val="00C3792A"/>
    <w:rsid w:val="00C45B50"/>
    <w:rsid w:val="00C50C1E"/>
    <w:rsid w:val="00C5646D"/>
    <w:rsid w:val="00C579B9"/>
    <w:rsid w:val="00C60147"/>
    <w:rsid w:val="00C616B6"/>
    <w:rsid w:val="00C83929"/>
    <w:rsid w:val="00CA16E0"/>
    <w:rsid w:val="00CA46BE"/>
    <w:rsid w:val="00CB68AB"/>
    <w:rsid w:val="00CB727E"/>
    <w:rsid w:val="00CD2444"/>
    <w:rsid w:val="00CE0BC9"/>
    <w:rsid w:val="00CF6380"/>
    <w:rsid w:val="00CF70D2"/>
    <w:rsid w:val="00D0497E"/>
    <w:rsid w:val="00D05B05"/>
    <w:rsid w:val="00D2045C"/>
    <w:rsid w:val="00D21425"/>
    <w:rsid w:val="00D24A45"/>
    <w:rsid w:val="00D32881"/>
    <w:rsid w:val="00D46CE7"/>
    <w:rsid w:val="00D540AF"/>
    <w:rsid w:val="00D57931"/>
    <w:rsid w:val="00D60874"/>
    <w:rsid w:val="00D6093C"/>
    <w:rsid w:val="00D61AAF"/>
    <w:rsid w:val="00D638C1"/>
    <w:rsid w:val="00D66EAD"/>
    <w:rsid w:val="00D73D44"/>
    <w:rsid w:val="00D81B49"/>
    <w:rsid w:val="00D86488"/>
    <w:rsid w:val="00D907D4"/>
    <w:rsid w:val="00D967AC"/>
    <w:rsid w:val="00DB4695"/>
    <w:rsid w:val="00DB4E6C"/>
    <w:rsid w:val="00DD21DE"/>
    <w:rsid w:val="00DF6608"/>
    <w:rsid w:val="00DF6A81"/>
    <w:rsid w:val="00E10D65"/>
    <w:rsid w:val="00E111DB"/>
    <w:rsid w:val="00E44A4D"/>
    <w:rsid w:val="00E50A4D"/>
    <w:rsid w:val="00E63AF9"/>
    <w:rsid w:val="00E672D7"/>
    <w:rsid w:val="00E758BC"/>
    <w:rsid w:val="00E93474"/>
    <w:rsid w:val="00E95AFE"/>
    <w:rsid w:val="00E97850"/>
    <w:rsid w:val="00EA086D"/>
    <w:rsid w:val="00EA1CA8"/>
    <w:rsid w:val="00EB52F9"/>
    <w:rsid w:val="00EB78E8"/>
    <w:rsid w:val="00EC12CF"/>
    <w:rsid w:val="00EC2381"/>
    <w:rsid w:val="00EC7EBB"/>
    <w:rsid w:val="00ED3756"/>
    <w:rsid w:val="00EF72F9"/>
    <w:rsid w:val="00F31C26"/>
    <w:rsid w:val="00F34F1E"/>
    <w:rsid w:val="00F402C2"/>
    <w:rsid w:val="00F43A02"/>
    <w:rsid w:val="00F45884"/>
    <w:rsid w:val="00F553FE"/>
    <w:rsid w:val="00F63939"/>
    <w:rsid w:val="00F712A1"/>
    <w:rsid w:val="00F71B17"/>
    <w:rsid w:val="00F76BE1"/>
    <w:rsid w:val="00F8420E"/>
    <w:rsid w:val="00F91AD0"/>
    <w:rsid w:val="00FA04BA"/>
    <w:rsid w:val="00FA200A"/>
    <w:rsid w:val="00FB05E4"/>
    <w:rsid w:val="00FB6113"/>
    <w:rsid w:val="00FC2540"/>
    <w:rsid w:val="00FC4062"/>
    <w:rsid w:val="00FD024B"/>
    <w:rsid w:val="00FE2035"/>
    <w:rsid w:val="00FE274F"/>
    <w:rsid w:val="00FE461C"/>
    <w:rsid w:val="00FE6607"/>
    <w:rsid w:val="00FF074E"/>
    <w:rsid w:val="00FF0B06"/>
    <w:rsid w:val="00FF14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58C28A3"/>
  <w15:docId w15:val="{254DB6CC-BECC-456A-AE5B-CF86601BA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0B9"/>
    <w:pPr>
      <w:spacing w:after="0" w:line="240" w:lineRule="auto"/>
    </w:pPr>
    <w:rPr>
      <w:rFonts w:ascii="Times New Roman" w:eastAsia="Times New Roman" w:hAnsi="Times New Roman" w:cs="Times New Roman"/>
      <w:sz w:val="24"/>
      <w:szCs w:val="24"/>
      <w:lang w:val="en-AU" w:eastAsia="en-GB"/>
    </w:rPr>
  </w:style>
  <w:style w:type="paragraph" w:styleId="Heading1">
    <w:name w:val="heading 1"/>
    <w:basedOn w:val="Normal"/>
    <w:next w:val="Normal"/>
    <w:link w:val="Heading1Char"/>
    <w:uiPriority w:val="9"/>
    <w:qFormat/>
    <w:rsid w:val="007057F4"/>
    <w:pPr>
      <w:keepNext/>
      <w:keepLines/>
      <w:framePr w:hSpace="180" w:wrap="around" w:vAnchor="page" w:hAnchor="margin" w:y="974"/>
      <w:spacing w:line="276" w:lineRule="auto"/>
      <w:contextualSpacing/>
      <w:jc w:val="both"/>
      <w:outlineLvl w:val="0"/>
    </w:pPr>
    <w:rPr>
      <w:rFonts w:asciiTheme="majorHAnsi" w:eastAsiaTheme="majorEastAsia" w:hAnsiTheme="majorHAnsi" w:cstheme="majorBidi"/>
      <w:b/>
      <w:bCs/>
      <w:color w:val="0F0F3F" w:themeColor="text1"/>
      <w:sz w:val="48"/>
      <w:szCs w:val="28"/>
      <w:lang w:val="en-US" w:eastAsia="en-US"/>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line="276" w:lineRule="auto"/>
      <w:outlineLvl w:val="1"/>
    </w:pPr>
    <w:rPr>
      <w:rFonts w:asciiTheme="majorHAnsi" w:eastAsiaTheme="minorEastAsia" w:hAnsiTheme="majorHAnsi" w:cstheme="minorBidi"/>
      <w:b/>
      <w:color w:val="0189F9" w:themeColor="accent1"/>
      <w:sz w:val="40"/>
      <w:szCs w:val="40"/>
      <w:lang w:val="en-US" w:eastAsia="en-US"/>
    </w:rPr>
  </w:style>
  <w:style w:type="paragraph" w:styleId="Heading3">
    <w:name w:val="heading 3"/>
    <w:basedOn w:val="Normal"/>
    <w:next w:val="Normal"/>
    <w:link w:val="Heading3Char"/>
    <w:uiPriority w:val="9"/>
    <w:unhideWhenUsed/>
    <w:qFormat/>
    <w:rsid w:val="007057F4"/>
    <w:pPr>
      <w:spacing w:line="276" w:lineRule="auto"/>
      <w:outlineLvl w:val="2"/>
    </w:pPr>
    <w:rPr>
      <w:rFonts w:asciiTheme="majorHAnsi" w:eastAsiaTheme="minorEastAsia" w:hAnsiTheme="majorHAnsi" w:cstheme="minorBidi"/>
      <w:b/>
      <w:color w:val="0F0F3F" w:themeColor="text1"/>
      <w:sz w:val="32"/>
      <w:szCs w:val="32"/>
      <w:lang w:val="en-US" w:eastAsia="en-US"/>
    </w:rPr>
  </w:style>
  <w:style w:type="paragraph" w:styleId="Heading4">
    <w:name w:val="heading 4"/>
    <w:basedOn w:val="Normal"/>
    <w:next w:val="Normal"/>
    <w:link w:val="Heading4Char"/>
    <w:uiPriority w:val="9"/>
    <w:unhideWhenUsed/>
    <w:qFormat/>
    <w:rsid w:val="004F2231"/>
    <w:pPr>
      <w:keepNext/>
      <w:keepLines/>
      <w:spacing w:before="40" w:line="276" w:lineRule="auto"/>
      <w:outlineLvl w:val="3"/>
    </w:pPr>
    <w:rPr>
      <w:rFonts w:asciiTheme="majorHAnsi" w:eastAsiaTheme="majorEastAsia" w:hAnsiTheme="majorHAnsi" w:cstheme="majorBidi"/>
      <w:b/>
      <w:i/>
      <w:iCs/>
      <w:color w:val="0065BA" w:themeColor="accent1" w:themeShade="BF"/>
      <w:sz w:val="28"/>
      <w:szCs w:val="22"/>
      <w:lang w:val="en-US" w:eastAsia="en-US"/>
    </w:rPr>
  </w:style>
  <w:style w:type="paragraph" w:styleId="Heading5">
    <w:name w:val="heading 5"/>
    <w:basedOn w:val="Normal"/>
    <w:next w:val="Normal"/>
    <w:link w:val="Heading5Char"/>
    <w:uiPriority w:val="9"/>
    <w:unhideWhenUsed/>
    <w:qFormat/>
    <w:rsid w:val="003E60B9"/>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99"/>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spacing w:line="276" w:lineRule="auto"/>
    </w:pPr>
    <w:rPr>
      <w:rFonts w:asciiTheme="minorHAnsi" w:eastAsiaTheme="minorEastAsia" w:hAnsiTheme="minorHAnsi" w:cstheme="minorBidi"/>
      <w:b/>
      <w:color w:val="0F0F3F" w:themeColor="text1"/>
      <w:sz w:val="28"/>
      <w:szCs w:val="22"/>
      <w:lang w:val="en-US" w:eastAsia="en-US"/>
    </w:rPr>
  </w:style>
  <w:style w:type="paragraph" w:styleId="TOC2">
    <w:name w:val="toc 2"/>
    <w:basedOn w:val="Normal"/>
    <w:uiPriority w:val="39"/>
    <w:pPr>
      <w:tabs>
        <w:tab w:val="right" w:leader="dot" w:pos="5040"/>
      </w:tabs>
      <w:spacing w:line="276" w:lineRule="auto"/>
    </w:pPr>
    <w:rPr>
      <w:rFonts w:asciiTheme="minorHAnsi" w:eastAsiaTheme="minorEastAsia" w:hAnsiTheme="minorHAnsi" w:cstheme="minorBidi"/>
      <w:b/>
      <w:color w:val="0F0F3F" w:themeColor="text1"/>
      <w:sz w:val="28"/>
      <w:szCs w:val="22"/>
      <w:lang w:val="en-US" w:eastAsia="en-US"/>
    </w:rPr>
  </w:style>
  <w:style w:type="paragraph" w:styleId="Title">
    <w:name w:val="Title"/>
    <w:basedOn w:val="Normal"/>
    <w:link w:val="TitleChar"/>
    <w:uiPriority w:val="1"/>
    <w:qFormat/>
    <w:rsid w:val="002E0194"/>
    <w:pPr>
      <w:framePr w:hSpace="180" w:wrap="around" w:vAnchor="page" w:hAnchor="margin" w:y="974"/>
      <w:contextualSpacing/>
    </w:pPr>
    <w:rPr>
      <w:rFonts w:asciiTheme="majorHAnsi" w:eastAsiaTheme="majorEastAsia" w:hAnsiTheme="majorHAnsi" w:cstheme="majorBidi"/>
      <w:b/>
      <w:color w:val="0F0F3F" w:themeColor="text1"/>
      <w:kern w:val="28"/>
      <w:sz w:val="80"/>
      <w:szCs w:val="80"/>
      <w:lang w:val="en-US" w:eastAsia="en-US"/>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ind w:right="130"/>
      <w:jc w:val="right"/>
    </w:pPr>
    <w:rPr>
      <w:rFonts w:asciiTheme="minorHAnsi" w:eastAsiaTheme="minorEastAsia" w:hAnsiTheme="minorHAnsi" w:cstheme="minorBidi"/>
      <w:b/>
      <w:color w:val="0F0F3F" w:themeColor="text1"/>
      <w:sz w:val="28"/>
      <w:szCs w:val="22"/>
      <w:lang w:val="en-US" w:eastAsia="en-US"/>
    </w:r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jc w:val="right"/>
    </w:pPr>
    <w:rPr>
      <w:rFonts w:asciiTheme="minorHAnsi" w:eastAsiaTheme="minorEastAsia" w:hAnsiTheme="minorHAnsi" w:cstheme="minorBidi"/>
      <w:b/>
      <w:color w:val="0F0F3F" w:themeColor="text1"/>
      <w:sz w:val="28"/>
      <w:szCs w:val="22"/>
      <w:lang w:val="en-US" w:eastAsia="en-US"/>
    </w:rPr>
  </w:style>
  <w:style w:type="character" w:customStyle="1" w:styleId="HeaderChar">
    <w:name w:val="Header Char"/>
    <w:basedOn w:val="DefaultParagraphFont"/>
    <w:link w:val="Header"/>
    <w:uiPriority w:val="99"/>
    <w:rPr>
      <w:lang w:eastAsia="en-US"/>
    </w:rPr>
  </w:style>
  <w:style w:type="table" w:styleId="TableGrid">
    <w:name w:val="Table Grid"/>
    <w:aliases w:val="Compliant Table Grid,ARA Table,Default Table"/>
    <w:basedOn w:val="TableNormal"/>
    <w:uiPriority w:val="3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qFormat/>
    <w:rsid w:val="00B0688D"/>
    <w:pPr>
      <w:numPr>
        <w:numId w:val="1"/>
      </w:numPr>
      <w:spacing w:line="276" w:lineRule="auto"/>
    </w:pPr>
    <w:rPr>
      <w:rFonts w:asciiTheme="minorHAnsi" w:eastAsiaTheme="minorHAnsi" w:hAnsiTheme="minorHAnsi" w:cstheme="minorBidi"/>
      <w:color w:val="0F0F3F" w:themeColor="text1"/>
      <w:sz w:val="28"/>
      <w:szCs w:val="22"/>
      <w:lang w:val="en-US" w:eastAsia="en-US"/>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line="276" w:lineRule="auto"/>
      <w:ind w:left="560"/>
    </w:pPr>
    <w:rPr>
      <w:rFonts w:asciiTheme="minorHAnsi" w:eastAsiaTheme="minorEastAsia" w:hAnsiTheme="minorHAnsi" w:cstheme="minorBidi"/>
      <w:b/>
      <w:color w:val="0F0F3F" w:themeColor="text1"/>
      <w:sz w:val="28"/>
      <w:szCs w:val="22"/>
      <w:lang w:val="en-US" w:eastAsia="en-US"/>
    </w:r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pPr>
    <w:rPr>
      <w:rFonts w:asciiTheme="minorHAnsi" w:eastAsiaTheme="minorEastAsia" w:hAnsiTheme="minorHAnsi" w:cstheme="minorBidi"/>
      <w:color w:val="0F0F3F" w:themeColor="text1"/>
      <w:sz w:val="28"/>
      <w:szCs w:val="22"/>
      <w:lang w:val="en-US" w:eastAsia="en-US"/>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GuideHeading">
    <w:name w:val="GuideHeading"/>
    <w:basedOn w:val="Normal"/>
    <w:rsid w:val="00F712A1"/>
    <w:pPr>
      <w:keepNext/>
      <w:spacing w:before="100" w:beforeAutospacing="1" w:after="100" w:afterAutospacing="1"/>
    </w:pPr>
    <w:rPr>
      <w:rFonts w:ascii="Arial" w:hAnsi="Arial" w:cs="Arial"/>
      <w:b/>
      <w:bCs/>
      <w:sz w:val="22"/>
      <w:szCs w:val="22"/>
      <w:u w:val="single"/>
      <w:lang w:eastAsia="en-AU"/>
    </w:rPr>
  </w:style>
  <w:style w:type="paragraph" w:customStyle="1" w:styleId="GuideHeading2">
    <w:name w:val="GuideHeading2"/>
    <w:basedOn w:val="GuideHeading"/>
    <w:rsid w:val="00F712A1"/>
    <w:rPr>
      <w:u w:val="none"/>
    </w:rPr>
  </w:style>
  <w:style w:type="paragraph" w:styleId="ListBullet2">
    <w:name w:val="List Bullet 2"/>
    <w:basedOn w:val="Normal"/>
    <w:uiPriority w:val="99"/>
    <w:rsid w:val="00F712A1"/>
    <w:pPr>
      <w:keepLines/>
      <w:tabs>
        <w:tab w:val="num" w:pos="851"/>
      </w:tabs>
      <w:spacing w:before="240" w:after="100" w:afterAutospacing="1"/>
      <w:ind w:left="851" w:hanging="426"/>
    </w:pPr>
    <w:rPr>
      <w:rFonts w:ascii="Arial" w:hAnsi="Arial"/>
      <w:sz w:val="22"/>
      <w:szCs w:val="22"/>
      <w:lang w:eastAsia="en-AU"/>
    </w:rPr>
  </w:style>
  <w:style w:type="paragraph" w:styleId="ListBullet3">
    <w:name w:val="List Bullet 3"/>
    <w:basedOn w:val="Normal"/>
    <w:uiPriority w:val="99"/>
    <w:rsid w:val="00F712A1"/>
    <w:pPr>
      <w:keepLines/>
      <w:tabs>
        <w:tab w:val="num" w:pos="1276"/>
      </w:tabs>
      <w:spacing w:before="240" w:after="100" w:afterAutospacing="1"/>
      <w:ind w:left="1276" w:hanging="425"/>
    </w:pPr>
    <w:rPr>
      <w:rFonts w:ascii="Arial" w:hAnsi="Arial"/>
      <w:sz w:val="22"/>
      <w:szCs w:val="22"/>
      <w:lang w:eastAsia="en-AU"/>
    </w:rPr>
  </w:style>
  <w:style w:type="paragraph" w:styleId="ListBullet4">
    <w:name w:val="List Bullet 4"/>
    <w:basedOn w:val="Normal"/>
    <w:uiPriority w:val="99"/>
    <w:rsid w:val="00F712A1"/>
    <w:pPr>
      <w:keepLines/>
      <w:tabs>
        <w:tab w:val="num" w:pos="1701"/>
      </w:tabs>
      <w:spacing w:before="240" w:after="100" w:afterAutospacing="1"/>
      <w:ind w:left="1701" w:hanging="425"/>
    </w:pPr>
    <w:rPr>
      <w:rFonts w:ascii="Arial" w:hAnsi="Arial"/>
      <w:sz w:val="22"/>
      <w:szCs w:val="22"/>
      <w:lang w:eastAsia="en-AU"/>
    </w:rPr>
  </w:style>
  <w:style w:type="paragraph" w:styleId="ListNumber2">
    <w:name w:val="List Number 2"/>
    <w:basedOn w:val="Normal"/>
    <w:rsid w:val="00F712A1"/>
    <w:pPr>
      <w:keepLines/>
      <w:tabs>
        <w:tab w:val="num" w:pos="851"/>
      </w:tabs>
      <w:spacing w:before="240" w:after="100" w:afterAutospacing="1"/>
      <w:ind w:left="851" w:hanging="426"/>
      <w:outlineLvl w:val="1"/>
    </w:pPr>
    <w:rPr>
      <w:rFonts w:ascii="Arial" w:hAnsi="Arial"/>
      <w:sz w:val="22"/>
      <w:szCs w:val="22"/>
      <w:lang w:eastAsia="en-AU"/>
    </w:rPr>
  </w:style>
  <w:style w:type="paragraph" w:styleId="ListNumber3">
    <w:name w:val="List Number 3"/>
    <w:basedOn w:val="Normal"/>
    <w:rsid w:val="00F712A1"/>
    <w:pPr>
      <w:keepLines/>
      <w:tabs>
        <w:tab w:val="num" w:pos="1276"/>
      </w:tabs>
      <w:spacing w:before="240" w:after="100" w:afterAutospacing="1"/>
      <w:ind w:left="1276" w:hanging="425"/>
      <w:outlineLvl w:val="2"/>
    </w:pPr>
    <w:rPr>
      <w:rFonts w:ascii="Arial" w:hAnsi="Arial"/>
      <w:sz w:val="22"/>
      <w:szCs w:val="22"/>
      <w:lang w:eastAsia="en-AU"/>
    </w:rPr>
  </w:style>
  <w:style w:type="paragraph" w:customStyle="1" w:styleId="TableText">
    <w:name w:val="Table Text"/>
    <w:basedOn w:val="Normal"/>
    <w:qFormat/>
    <w:rsid w:val="00F712A1"/>
    <w:pPr>
      <w:keepLines/>
      <w:spacing w:before="60" w:after="60"/>
    </w:pPr>
    <w:rPr>
      <w:rFonts w:ascii="Arial" w:hAnsi="Arial"/>
      <w:sz w:val="20"/>
      <w:szCs w:val="22"/>
      <w:lang w:eastAsia="en-AU"/>
    </w:rPr>
  </w:style>
  <w:style w:type="paragraph" w:customStyle="1" w:styleId="TableHeading">
    <w:name w:val="Table Heading"/>
    <w:basedOn w:val="Normal"/>
    <w:rsid w:val="00F712A1"/>
    <w:pPr>
      <w:keepNext/>
      <w:keepLines/>
      <w:spacing w:before="60" w:after="60"/>
    </w:pPr>
    <w:rPr>
      <w:rFonts w:ascii="Arial" w:hAnsi="Arial"/>
      <w:b/>
      <w:sz w:val="20"/>
      <w:szCs w:val="22"/>
      <w:lang w:eastAsia="en-AU"/>
    </w:rPr>
  </w:style>
  <w:style w:type="paragraph" w:customStyle="1" w:styleId="SectionHeading">
    <w:name w:val="Section Heading"/>
    <w:basedOn w:val="Heading1"/>
    <w:next w:val="Normal"/>
    <w:rsid w:val="00F712A1"/>
    <w:pPr>
      <w:keepLines w:val="0"/>
      <w:framePr w:hSpace="0" w:wrap="auto" w:vAnchor="margin" w:hAnchor="text" w:yAlign="inline"/>
      <w:tabs>
        <w:tab w:val="num" w:pos="567"/>
      </w:tabs>
      <w:spacing w:before="240" w:line="240" w:lineRule="auto"/>
      <w:ind w:left="567" w:hanging="567"/>
      <w:contextualSpacing w:val="0"/>
      <w:jc w:val="left"/>
    </w:pPr>
    <w:rPr>
      <w:rFonts w:ascii="Arial" w:eastAsia="Times New Roman" w:hAnsi="Arial" w:cs="Arial"/>
      <w:caps/>
      <w:color w:val="auto"/>
      <w:kern w:val="32"/>
      <w:sz w:val="36"/>
      <w:szCs w:val="32"/>
      <w:lang w:val="en-AU" w:eastAsia="en-AU"/>
    </w:rPr>
  </w:style>
  <w:style w:type="paragraph" w:styleId="ListParagraph">
    <w:name w:val="List Paragraph"/>
    <w:aliases w:val="Recommendation,List Paragraph1,List Paragraph11,L,Bullet Point,Bullet points,Content descriptions,Body Bullets 1,Bullet point,List Sub Par"/>
    <w:basedOn w:val="Normal"/>
    <w:link w:val="ListParagraphChar"/>
    <w:uiPriority w:val="34"/>
    <w:qFormat/>
    <w:rsid w:val="00F712A1"/>
    <w:pPr>
      <w:spacing w:after="200" w:line="276" w:lineRule="auto"/>
      <w:ind w:left="720"/>
      <w:contextualSpacing/>
    </w:pPr>
    <w:rPr>
      <w:rFonts w:asciiTheme="minorHAnsi" w:eastAsia="SimSun" w:hAnsiTheme="minorHAnsi"/>
      <w:sz w:val="22"/>
      <w:szCs w:val="22"/>
      <w:lang w:eastAsia="zh-CN"/>
    </w:rPr>
  </w:style>
  <w:style w:type="character" w:customStyle="1" w:styleId="ListParagraphChar">
    <w:name w:val="List Paragraph Char"/>
    <w:aliases w:val="Recommendation Char,List Paragraph1 Char,List Paragraph11 Char,L Char,Bullet Point Char,Bullet points Char,Content descriptions Char,Body Bullets 1 Char,Bullet point Char,List Sub Par Char"/>
    <w:basedOn w:val="DefaultParagraphFont"/>
    <w:link w:val="ListParagraph"/>
    <w:uiPriority w:val="34"/>
    <w:rsid w:val="00F712A1"/>
    <w:rPr>
      <w:rFonts w:eastAsia="SimSun" w:cs="Times New Roman"/>
      <w:lang w:val="en-AU" w:eastAsia="zh-CN"/>
    </w:rPr>
  </w:style>
  <w:style w:type="paragraph" w:customStyle="1" w:styleId="blueparagraph">
    <w:name w:val="blueparagraph"/>
    <w:basedOn w:val="Normal"/>
    <w:rsid w:val="00FF074E"/>
    <w:pPr>
      <w:spacing w:before="100" w:beforeAutospacing="1" w:after="100" w:afterAutospacing="1"/>
    </w:pPr>
    <w:rPr>
      <w:lang w:eastAsia="en-AU"/>
    </w:rPr>
  </w:style>
  <w:style w:type="paragraph" w:customStyle="1" w:styleId="BulletsCopy">
    <w:name w:val="Bullets Copy"/>
    <w:basedOn w:val="Normal"/>
    <w:link w:val="BulletsCopyChar"/>
    <w:autoRedefine/>
    <w:qFormat/>
    <w:rsid w:val="00007650"/>
    <w:pPr>
      <w:spacing w:before="120" w:after="120" w:line="240" w:lineRule="atLeast"/>
      <w:ind w:left="720"/>
    </w:pPr>
    <w:rPr>
      <w:rFonts w:ascii="Calibri" w:eastAsia="Calibri" w:hAnsi="Calibri"/>
      <w:color w:val="FF0000"/>
      <w:sz w:val="20"/>
      <w:szCs w:val="20"/>
      <w:lang w:val="en-US" w:eastAsia="en-US"/>
    </w:rPr>
  </w:style>
  <w:style w:type="character" w:customStyle="1" w:styleId="BulletsCopyChar">
    <w:name w:val="Bullets Copy Char"/>
    <w:basedOn w:val="DefaultParagraphFont"/>
    <w:link w:val="BulletsCopy"/>
    <w:rsid w:val="00007650"/>
    <w:rPr>
      <w:rFonts w:ascii="Calibri" w:eastAsia="Calibri" w:hAnsi="Calibri" w:cs="Times New Roman"/>
      <w:color w:val="FF0000"/>
      <w:sz w:val="20"/>
      <w:szCs w:val="20"/>
      <w:lang w:eastAsia="en-US"/>
    </w:rPr>
  </w:style>
  <w:style w:type="paragraph" w:customStyle="1" w:styleId="tablecopy">
    <w:name w:val="table copy"/>
    <w:basedOn w:val="Normal"/>
    <w:link w:val="tablecopyChar"/>
    <w:qFormat/>
    <w:rsid w:val="001429EE"/>
    <w:pPr>
      <w:spacing w:before="60" w:after="60" w:line="259" w:lineRule="auto"/>
    </w:pPr>
    <w:rPr>
      <w:rFonts w:asciiTheme="minorHAnsi" w:eastAsia="Calibri" w:hAnsiTheme="minorHAnsi"/>
      <w:sz w:val="22"/>
      <w:szCs w:val="22"/>
      <w:lang w:eastAsia="en-US"/>
    </w:rPr>
  </w:style>
  <w:style w:type="character" w:customStyle="1" w:styleId="tablecopyChar">
    <w:name w:val="table copy Char"/>
    <w:basedOn w:val="DefaultParagraphFont"/>
    <w:link w:val="tablecopy"/>
    <w:rsid w:val="001429EE"/>
    <w:rPr>
      <w:rFonts w:eastAsia="Calibri" w:cs="Times New Roman"/>
      <w:lang w:val="en-AU" w:eastAsia="en-US"/>
    </w:rPr>
  </w:style>
  <w:style w:type="paragraph" w:customStyle="1" w:styleId="tablepointhighlight">
    <w:name w:val="table point highlight"/>
    <w:basedOn w:val="Subtitle"/>
    <w:link w:val="tablepointhighlightChar"/>
    <w:qFormat/>
    <w:rsid w:val="001429EE"/>
    <w:pPr>
      <w:numPr>
        <w:ilvl w:val="0"/>
      </w:numPr>
      <w:spacing w:before="60" w:after="60" w:line="259" w:lineRule="auto"/>
      <w:jc w:val="right"/>
    </w:pPr>
    <w:rPr>
      <w:rFonts w:eastAsia="Calibri" w:cs="Times New Roman"/>
      <w:color w:val="auto"/>
      <w:spacing w:val="0"/>
      <w:sz w:val="20"/>
      <w:szCs w:val="18"/>
      <w:lang w:val="en-AU"/>
    </w:rPr>
  </w:style>
  <w:style w:type="character" w:customStyle="1" w:styleId="tablepointhighlightChar">
    <w:name w:val="table point highlight Char"/>
    <w:basedOn w:val="DefaultParagraphFont"/>
    <w:link w:val="tablepointhighlight"/>
    <w:rsid w:val="001429EE"/>
    <w:rPr>
      <w:rFonts w:eastAsia="Calibri" w:cs="Times New Roman"/>
      <w:b/>
      <w:sz w:val="20"/>
      <w:szCs w:val="18"/>
      <w:lang w:val="en-AU" w:eastAsia="en-US"/>
    </w:rPr>
  </w:style>
  <w:style w:type="paragraph" w:styleId="Subtitle">
    <w:name w:val="Subtitle"/>
    <w:basedOn w:val="Normal"/>
    <w:next w:val="Normal"/>
    <w:link w:val="SubtitleChar"/>
    <w:uiPriority w:val="11"/>
    <w:semiHidden/>
    <w:unhideWhenUsed/>
    <w:qFormat/>
    <w:rsid w:val="001429EE"/>
    <w:pPr>
      <w:numPr>
        <w:ilvl w:val="1"/>
      </w:numPr>
      <w:spacing w:after="160" w:line="276" w:lineRule="auto"/>
    </w:pPr>
    <w:rPr>
      <w:rFonts w:asciiTheme="minorHAnsi" w:eastAsiaTheme="minorEastAsia" w:hAnsiTheme="minorHAnsi" w:cstheme="minorBidi"/>
      <w:b/>
      <w:color w:val="2C2CB9" w:themeColor="text1" w:themeTint="A5"/>
      <w:spacing w:val="15"/>
      <w:sz w:val="22"/>
      <w:szCs w:val="22"/>
      <w:lang w:val="en-US" w:eastAsia="en-US"/>
    </w:rPr>
  </w:style>
  <w:style w:type="character" w:customStyle="1" w:styleId="SubtitleChar">
    <w:name w:val="Subtitle Char"/>
    <w:basedOn w:val="DefaultParagraphFont"/>
    <w:link w:val="Subtitle"/>
    <w:uiPriority w:val="11"/>
    <w:semiHidden/>
    <w:rsid w:val="001429EE"/>
    <w:rPr>
      <w:b/>
      <w:color w:val="2C2CB9" w:themeColor="text1" w:themeTint="A5"/>
      <w:spacing w:val="15"/>
      <w:lang w:eastAsia="en-US"/>
    </w:rPr>
  </w:style>
  <w:style w:type="paragraph" w:styleId="NormalWeb">
    <w:name w:val="Normal (Web)"/>
    <w:basedOn w:val="Normal"/>
    <w:uiPriority w:val="99"/>
    <w:semiHidden/>
    <w:unhideWhenUsed/>
    <w:rsid w:val="00974299"/>
    <w:pPr>
      <w:spacing w:before="100" w:beforeAutospacing="1" w:after="100" w:afterAutospacing="1"/>
    </w:pPr>
  </w:style>
  <w:style w:type="character" w:customStyle="1" w:styleId="hgkelc">
    <w:name w:val="hgkelc"/>
    <w:basedOn w:val="DefaultParagraphFont"/>
    <w:rsid w:val="006469E3"/>
  </w:style>
  <w:style w:type="character" w:customStyle="1" w:styleId="apple-converted-space">
    <w:name w:val="apple-converted-space"/>
    <w:basedOn w:val="DefaultParagraphFont"/>
    <w:rsid w:val="006469E3"/>
  </w:style>
  <w:style w:type="paragraph" w:customStyle="1" w:styleId="CM22">
    <w:name w:val="CM22"/>
    <w:basedOn w:val="Normal"/>
    <w:next w:val="Normal"/>
    <w:uiPriority w:val="99"/>
    <w:rsid w:val="003B198F"/>
    <w:pPr>
      <w:autoSpaceDE w:val="0"/>
      <w:autoSpaceDN w:val="0"/>
      <w:adjustRightInd w:val="0"/>
      <w:spacing w:line="220" w:lineRule="atLeast"/>
    </w:pPr>
    <w:rPr>
      <w:rFonts w:ascii="Arial" w:eastAsiaTheme="minorHAnsi" w:hAnsi="Arial" w:cs="Arial"/>
      <w:lang w:eastAsia="en-US"/>
    </w:rPr>
  </w:style>
  <w:style w:type="character" w:customStyle="1" w:styleId="Heading5Char">
    <w:name w:val="Heading 5 Char"/>
    <w:basedOn w:val="DefaultParagraphFont"/>
    <w:link w:val="Heading5"/>
    <w:uiPriority w:val="9"/>
    <w:rsid w:val="003E60B9"/>
    <w:rPr>
      <w:rFonts w:asciiTheme="majorHAnsi" w:eastAsiaTheme="majorEastAsia" w:hAnsiTheme="majorHAnsi" w:cstheme="majorBidi"/>
      <w:color w:val="0065BA" w:themeColor="accent1" w:themeShade="BF"/>
      <w:sz w:val="24"/>
      <w:szCs w:val="24"/>
      <w:lang w:val="en-AU" w:eastAsia="en-GB"/>
    </w:rPr>
  </w:style>
  <w:style w:type="paragraph" w:styleId="BodyText">
    <w:name w:val="Body Text"/>
    <w:basedOn w:val="Normal"/>
    <w:link w:val="BodyTextChar"/>
    <w:uiPriority w:val="1"/>
    <w:qFormat/>
    <w:rsid w:val="00070ECA"/>
    <w:pPr>
      <w:widowControl w:val="0"/>
      <w:autoSpaceDE w:val="0"/>
      <w:autoSpaceDN w:val="0"/>
    </w:pPr>
    <w:rPr>
      <w:rFonts w:ascii="Calibri" w:eastAsia="Calibri" w:hAnsi="Calibri" w:cs="Calibri"/>
      <w:sz w:val="22"/>
      <w:szCs w:val="22"/>
      <w:lang w:eastAsia="en-AU" w:bidi="en-AU"/>
    </w:rPr>
  </w:style>
  <w:style w:type="character" w:customStyle="1" w:styleId="BodyTextChar">
    <w:name w:val="Body Text Char"/>
    <w:basedOn w:val="DefaultParagraphFont"/>
    <w:link w:val="BodyText"/>
    <w:uiPriority w:val="1"/>
    <w:rsid w:val="00070ECA"/>
    <w:rPr>
      <w:rFonts w:ascii="Calibri" w:eastAsia="Calibri" w:hAnsi="Calibri" w:cs="Calibri"/>
      <w:lang w:val="en-AU" w:eastAsia="en-AU" w:bidi="en-AU"/>
    </w:rPr>
  </w:style>
  <w:style w:type="paragraph" w:customStyle="1" w:styleId="TableParagraph">
    <w:name w:val="Table Paragraph"/>
    <w:basedOn w:val="Normal"/>
    <w:uiPriority w:val="1"/>
    <w:qFormat/>
    <w:rsid w:val="00070ECA"/>
    <w:pPr>
      <w:widowControl w:val="0"/>
      <w:autoSpaceDE w:val="0"/>
      <w:autoSpaceDN w:val="0"/>
      <w:spacing w:line="225" w:lineRule="exact"/>
      <w:ind w:left="200"/>
    </w:pPr>
    <w:rPr>
      <w:rFonts w:ascii="Calibri" w:eastAsia="Calibri" w:hAnsi="Calibri" w:cs="Calibri"/>
      <w:sz w:val="22"/>
      <w:szCs w:val="22"/>
      <w:lang w:eastAsia="en-AU" w:bidi="en-AU"/>
    </w:rPr>
  </w:style>
  <w:style w:type="character" w:styleId="IntenseEmphasis">
    <w:name w:val="Intense Emphasis"/>
    <w:basedOn w:val="DefaultParagraphFont"/>
    <w:uiPriority w:val="21"/>
    <w:qFormat/>
    <w:rsid w:val="004C37DA"/>
    <w:rPr>
      <w:i/>
      <w:iCs/>
      <w:color w:val="0189F9" w:themeColor="accent1"/>
    </w:rPr>
  </w:style>
  <w:style w:type="character" w:styleId="CommentReference">
    <w:name w:val="annotation reference"/>
    <w:basedOn w:val="DefaultParagraphFont"/>
    <w:uiPriority w:val="99"/>
    <w:semiHidden/>
    <w:unhideWhenUsed/>
    <w:rsid w:val="00296694"/>
    <w:rPr>
      <w:sz w:val="16"/>
      <w:szCs w:val="16"/>
    </w:rPr>
  </w:style>
  <w:style w:type="paragraph" w:styleId="CommentText">
    <w:name w:val="annotation text"/>
    <w:basedOn w:val="Normal"/>
    <w:link w:val="CommentTextChar"/>
    <w:uiPriority w:val="99"/>
    <w:unhideWhenUsed/>
    <w:rsid w:val="00296694"/>
    <w:pPr>
      <w:spacing w:before="60" w:after="60"/>
      <w:jc w:val="both"/>
    </w:pPr>
    <w:rPr>
      <w:rFonts w:asciiTheme="minorHAnsi" w:eastAsiaTheme="minorHAnsi" w:hAnsiTheme="minorHAnsi" w:cstheme="minorBidi"/>
      <w:color w:val="0A3650"/>
      <w:sz w:val="20"/>
      <w:szCs w:val="20"/>
      <w:lang w:eastAsia="en-US"/>
    </w:rPr>
  </w:style>
  <w:style w:type="character" w:customStyle="1" w:styleId="CommentTextChar">
    <w:name w:val="Comment Text Char"/>
    <w:basedOn w:val="DefaultParagraphFont"/>
    <w:link w:val="CommentText"/>
    <w:uiPriority w:val="99"/>
    <w:rsid w:val="00296694"/>
    <w:rPr>
      <w:rFonts w:eastAsiaTheme="minorHAnsi"/>
      <w:color w:val="0A3650"/>
      <w:sz w:val="20"/>
      <w:szCs w:val="20"/>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09587">
      <w:bodyDiv w:val="1"/>
      <w:marLeft w:val="0"/>
      <w:marRight w:val="0"/>
      <w:marTop w:val="0"/>
      <w:marBottom w:val="0"/>
      <w:divBdr>
        <w:top w:val="none" w:sz="0" w:space="0" w:color="auto"/>
        <w:left w:val="none" w:sz="0" w:space="0" w:color="auto"/>
        <w:bottom w:val="none" w:sz="0" w:space="0" w:color="auto"/>
        <w:right w:val="none" w:sz="0" w:space="0" w:color="auto"/>
      </w:divBdr>
      <w:divsChild>
        <w:div w:id="107051444">
          <w:marLeft w:val="0"/>
          <w:marRight w:val="0"/>
          <w:marTop w:val="0"/>
          <w:marBottom w:val="0"/>
          <w:divBdr>
            <w:top w:val="none" w:sz="0" w:space="0" w:color="auto"/>
            <w:left w:val="none" w:sz="0" w:space="0" w:color="auto"/>
            <w:bottom w:val="none" w:sz="0" w:space="0" w:color="auto"/>
            <w:right w:val="none" w:sz="0" w:space="0" w:color="auto"/>
          </w:divBdr>
        </w:div>
        <w:div w:id="1958370864">
          <w:marLeft w:val="0"/>
          <w:marRight w:val="0"/>
          <w:marTop w:val="0"/>
          <w:marBottom w:val="0"/>
          <w:divBdr>
            <w:top w:val="none" w:sz="0" w:space="0" w:color="auto"/>
            <w:left w:val="none" w:sz="0" w:space="0" w:color="auto"/>
            <w:bottom w:val="none" w:sz="0" w:space="0" w:color="auto"/>
            <w:right w:val="none" w:sz="0" w:space="0" w:color="auto"/>
          </w:divBdr>
          <w:divsChild>
            <w:div w:id="695470814">
              <w:marLeft w:val="0"/>
              <w:marRight w:val="0"/>
              <w:marTop w:val="0"/>
              <w:marBottom w:val="0"/>
              <w:divBdr>
                <w:top w:val="none" w:sz="0" w:space="0" w:color="auto"/>
                <w:left w:val="none" w:sz="0" w:space="0" w:color="auto"/>
                <w:bottom w:val="none" w:sz="0" w:space="0" w:color="auto"/>
                <w:right w:val="none" w:sz="0" w:space="0" w:color="auto"/>
              </w:divBdr>
              <w:divsChild>
                <w:div w:id="358505750">
                  <w:marLeft w:val="0"/>
                  <w:marRight w:val="0"/>
                  <w:marTop w:val="0"/>
                  <w:marBottom w:val="0"/>
                  <w:divBdr>
                    <w:top w:val="none" w:sz="0" w:space="0" w:color="auto"/>
                    <w:left w:val="none" w:sz="0" w:space="0" w:color="auto"/>
                    <w:bottom w:val="none" w:sz="0" w:space="0" w:color="auto"/>
                    <w:right w:val="none" w:sz="0" w:space="0" w:color="auto"/>
                  </w:divBdr>
                  <w:divsChild>
                    <w:div w:id="1484391318">
                      <w:marLeft w:val="0"/>
                      <w:marRight w:val="0"/>
                      <w:marTop w:val="0"/>
                      <w:marBottom w:val="0"/>
                      <w:divBdr>
                        <w:top w:val="none" w:sz="0" w:space="0" w:color="auto"/>
                        <w:left w:val="none" w:sz="0" w:space="0" w:color="auto"/>
                        <w:bottom w:val="none" w:sz="0" w:space="0" w:color="auto"/>
                        <w:right w:val="none" w:sz="0" w:space="0" w:color="auto"/>
                      </w:divBdr>
                      <w:divsChild>
                        <w:div w:id="710232145">
                          <w:marLeft w:val="0"/>
                          <w:marRight w:val="0"/>
                          <w:marTop w:val="0"/>
                          <w:marBottom w:val="0"/>
                          <w:divBdr>
                            <w:top w:val="none" w:sz="0" w:space="0" w:color="auto"/>
                            <w:left w:val="none" w:sz="0" w:space="0" w:color="auto"/>
                            <w:bottom w:val="none" w:sz="0" w:space="0" w:color="auto"/>
                            <w:right w:val="none" w:sz="0" w:space="0" w:color="auto"/>
                          </w:divBdr>
                          <w:divsChild>
                            <w:div w:id="2085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526727">
      <w:bodyDiv w:val="1"/>
      <w:marLeft w:val="0"/>
      <w:marRight w:val="0"/>
      <w:marTop w:val="0"/>
      <w:marBottom w:val="0"/>
      <w:divBdr>
        <w:top w:val="none" w:sz="0" w:space="0" w:color="auto"/>
        <w:left w:val="none" w:sz="0" w:space="0" w:color="auto"/>
        <w:bottom w:val="none" w:sz="0" w:space="0" w:color="auto"/>
        <w:right w:val="none" w:sz="0" w:space="0" w:color="auto"/>
      </w:divBdr>
    </w:div>
    <w:div w:id="518735072">
      <w:bodyDiv w:val="1"/>
      <w:marLeft w:val="0"/>
      <w:marRight w:val="0"/>
      <w:marTop w:val="0"/>
      <w:marBottom w:val="0"/>
      <w:divBdr>
        <w:top w:val="none" w:sz="0" w:space="0" w:color="auto"/>
        <w:left w:val="none" w:sz="0" w:space="0" w:color="auto"/>
        <w:bottom w:val="none" w:sz="0" w:space="0" w:color="auto"/>
        <w:right w:val="none" w:sz="0" w:space="0" w:color="auto"/>
      </w:divBdr>
    </w:div>
    <w:div w:id="592054883">
      <w:bodyDiv w:val="1"/>
      <w:marLeft w:val="0"/>
      <w:marRight w:val="0"/>
      <w:marTop w:val="0"/>
      <w:marBottom w:val="0"/>
      <w:divBdr>
        <w:top w:val="none" w:sz="0" w:space="0" w:color="auto"/>
        <w:left w:val="none" w:sz="0" w:space="0" w:color="auto"/>
        <w:bottom w:val="none" w:sz="0" w:space="0" w:color="auto"/>
        <w:right w:val="none" w:sz="0" w:space="0" w:color="auto"/>
      </w:divBdr>
    </w:div>
    <w:div w:id="626086853">
      <w:bodyDiv w:val="1"/>
      <w:marLeft w:val="0"/>
      <w:marRight w:val="0"/>
      <w:marTop w:val="0"/>
      <w:marBottom w:val="0"/>
      <w:divBdr>
        <w:top w:val="none" w:sz="0" w:space="0" w:color="auto"/>
        <w:left w:val="none" w:sz="0" w:space="0" w:color="auto"/>
        <w:bottom w:val="none" w:sz="0" w:space="0" w:color="auto"/>
        <w:right w:val="none" w:sz="0" w:space="0" w:color="auto"/>
      </w:divBdr>
    </w:div>
    <w:div w:id="2096121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svg"/><Relationship Id="rId18" Type="http://schemas.openxmlformats.org/officeDocument/2006/relationships/image" Target="media/image9.sv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8" Type="http://schemas.openxmlformats.org/officeDocument/2006/relationships/image" Target="media/image17.png"/><Relationship Id="rId3" Type="http://schemas.openxmlformats.org/officeDocument/2006/relationships/image" Target="media/image12.png"/><Relationship Id="rId7" Type="http://schemas.openxmlformats.org/officeDocument/2006/relationships/image" Target="media/image16.png"/><Relationship Id="rId2" Type="http://schemas.openxmlformats.org/officeDocument/2006/relationships/image" Target="media/image11.svg"/><Relationship Id="rId1" Type="http://schemas.openxmlformats.org/officeDocument/2006/relationships/image" Target="media/image10.png"/><Relationship Id="rId6" Type="http://schemas.openxmlformats.org/officeDocument/2006/relationships/image" Target="media/image15.svg"/><Relationship Id="rId5" Type="http://schemas.openxmlformats.org/officeDocument/2006/relationships/image" Target="media/image14.png"/><Relationship Id="rId4" Type="http://schemas.openxmlformats.org/officeDocument/2006/relationships/image" Target="media/image13.svg"/><Relationship Id="rId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sel.alici\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10773E"/>
    <w:rsid w:val="00123664"/>
    <w:rsid w:val="001E0BB0"/>
    <w:rsid w:val="004E73E4"/>
    <w:rsid w:val="00720A5C"/>
    <w:rsid w:val="008036A6"/>
    <w:rsid w:val="009F6A7B"/>
    <w:rsid w:val="00F31C2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30" ma:contentTypeDescription="Create a new document." ma:contentTypeScope="" ma:versionID="ce508b3d54f74b2749b971978738efc5">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5e48b4e41673804eea999f7cb76f0c88"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element ref="ns2:loc" minOccurs="0"/>
                <xsd:element ref="ns2:aa7cb585-6ed8-4415-bb78-5e47cba0efd6CountryOrRegion" minOccurs="0"/>
                <xsd:element ref="ns2:aa7cb585-6ed8-4415-bb78-5e47cba0efd6State" minOccurs="0"/>
                <xsd:element ref="ns2:aa7cb585-6ed8-4415-bb78-5e47cba0efd6City" minOccurs="0"/>
                <xsd:element ref="ns2:aa7cb585-6ed8-4415-bb78-5e47cba0efd6PostalCode" minOccurs="0"/>
                <xsd:element ref="ns2:aa7cb585-6ed8-4415-bb78-5e47cba0efd6Street" minOccurs="0"/>
                <xsd:element ref="ns2:aa7cb585-6ed8-4415-bb78-5e47cba0efd6GeoLoc" minOccurs="0"/>
                <xsd:element ref="ns2:aa7cb585-6ed8-4415-bb78-5e47cba0efd6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element name="loc" ma:index="26" nillable="true" ma:displayName="loc" ma:format="Dropdown" ma:internalName="loc">
      <xsd:simpleType>
        <xsd:restriction base="dms:Unknown"/>
      </xsd:simpleType>
    </xsd:element>
    <xsd:element name="aa7cb585-6ed8-4415-bb78-5e47cba0efd6CountryOrRegion" ma:index="27" nillable="true" ma:displayName="loc: Country/Region" ma:internalName="CountryOrRegion" ma:readOnly="true">
      <xsd:simpleType>
        <xsd:restriction base="dms:Text"/>
      </xsd:simpleType>
    </xsd:element>
    <xsd:element name="aa7cb585-6ed8-4415-bb78-5e47cba0efd6State" ma:index="28" nillable="true" ma:displayName="loc: State" ma:internalName="State" ma:readOnly="true">
      <xsd:simpleType>
        <xsd:restriction base="dms:Text"/>
      </xsd:simpleType>
    </xsd:element>
    <xsd:element name="aa7cb585-6ed8-4415-bb78-5e47cba0efd6City" ma:index="29" nillable="true" ma:displayName="loc: City" ma:internalName="City" ma:readOnly="true">
      <xsd:simpleType>
        <xsd:restriction base="dms:Text"/>
      </xsd:simpleType>
    </xsd:element>
    <xsd:element name="aa7cb585-6ed8-4415-bb78-5e47cba0efd6PostalCode" ma:index="30" nillable="true" ma:displayName="loc: Postal Code" ma:internalName="PostalCode" ma:readOnly="true">
      <xsd:simpleType>
        <xsd:restriction base="dms:Text"/>
      </xsd:simpleType>
    </xsd:element>
    <xsd:element name="aa7cb585-6ed8-4415-bb78-5e47cba0efd6Street" ma:index="31" nillable="true" ma:displayName="loc: Street" ma:internalName="Street" ma:readOnly="true">
      <xsd:simpleType>
        <xsd:restriction base="dms:Text"/>
      </xsd:simpleType>
    </xsd:element>
    <xsd:element name="aa7cb585-6ed8-4415-bb78-5e47cba0efd6GeoLoc" ma:index="32" nillable="true" ma:displayName="loc: Coordinates" ma:internalName="GeoLoc" ma:readOnly="true">
      <xsd:simpleType>
        <xsd:restriction base="dms:Unknown"/>
      </xsd:simpleType>
    </xsd:element>
    <xsd:element name="aa7cb585-6ed8-4415-bb78-5e47cba0efd6DispName" ma:index="33" nillable="true" ma:displayName="loc: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yperlink xmlns="2ef592a5-9a49-4301-898b-75e239aea7a9">
      <Url xsi:nil="true"/>
      <Description xsi:nil="true"/>
    </Hyperlink>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loc xmlns="2ef592a5-9a49-4301-898b-75e239aea7a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2B0671-6AE5-41EF-BE44-C9D0199FF73B}"/>
</file>

<file path=customXml/itemProps2.xml><?xml version="1.0" encoding="utf-8"?>
<ds:datastoreItem xmlns:ds="http://schemas.openxmlformats.org/officeDocument/2006/customXml" ds:itemID="{633DF1F3-45D6-425C-A7FA-3C0F4E172C5C}">
  <ds:schemaRefs>
    <ds:schemaRef ds:uri="http://schemas.microsoft.com/office/infopath/2007/PartnerControls"/>
    <ds:schemaRef ds:uri="http://purl.org/dc/elements/1.1/"/>
    <ds:schemaRef ds:uri="http://purl.org/dc/dcmitype/"/>
    <ds:schemaRef ds:uri="http://schemas.microsoft.com/office/2006/metadata/properties"/>
    <ds:schemaRef ds:uri="http://schemas.microsoft.com/office/2006/documentManagement/types"/>
    <ds:schemaRef ds:uri="2ef592a5-9a49-4301-898b-75e239aea7a9"/>
    <ds:schemaRef ds:uri="http://purl.org/dc/terms/"/>
    <ds:schemaRef ds:uri="http://schemas.openxmlformats.org/package/2006/metadata/core-properties"/>
    <ds:schemaRef ds:uri="a49d968f-3470-46c7-b45e-0bee092c7a4e"/>
    <ds:schemaRef ds:uri="http://www.w3.org/XML/1998/namespace"/>
  </ds:schemaRefs>
</ds:datastoreItem>
</file>

<file path=customXml/itemProps3.xml><?xml version="1.0" encoding="utf-8"?>
<ds:datastoreItem xmlns:ds="http://schemas.openxmlformats.org/officeDocument/2006/customXml" ds:itemID="{F4D5FCF1-D3AF-4FA2-919C-E8B5A8D2CB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6</TotalTime>
  <Pages>15</Pages>
  <Words>1067</Words>
  <Characters>6087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Tansel Alici</dc:creator>
  <cp:keywords/>
  <dc:description/>
  <cp:lastModifiedBy>Tansel Alici</cp:lastModifiedBy>
  <cp:revision>5</cp:revision>
  <dcterms:created xsi:type="dcterms:W3CDTF">2022-12-08T01:11:00Z</dcterms:created>
  <dcterms:modified xsi:type="dcterms:W3CDTF">2022-12-08T01:17:00Z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Order">
    <vt:r8>110622400</vt:r8>
  </property>
  <property fmtid="{D5CDD505-2E9C-101B-9397-08002B2CF9AE}" pid="4" name="MSIP_Label_c96ed6d7-747c-41fd-b042-ff14484edc24_Enabled">
    <vt:lpwstr>true</vt:lpwstr>
  </property>
  <property fmtid="{D5CDD505-2E9C-101B-9397-08002B2CF9AE}" pid="5" name="MSIP_Label_c96ed6d7-747c-41fd-b042-ff14484edc24_SetDate">
    <vt:lpwstr>2022-11-22T23:48:19Z</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iteId">
    <vt:lpwstr>6a425d0d-58f2-4e36-8689-10002b2ec567</vt:lpwstr>
  </property>
  <property fmtid="{D5CDD505-2E9C-101B-9397-08002B2CF9AE}" pid="9" name="MSIP_Label_c96ed6d7-747c-41fd-b042-ff14484edc24_ActionId">
    <vt:lpwstr>fce6959c-19a4-4cad-9aa7-ed6041610f37</vt:lpwstr>
  </property>
  <property fmtid="{D5CDD505-2E9C-101B-9397-08002B2CF9AE}" pid="10" name="MSIP_Label_c96ed6d7-747c-41fd-b042-ff14484edc24_ContentBits">
    <vt:lpwstr>0</vt:lpwstr>
  </property>
  <property fmtid="{D5CDD505-2E9C-101B-9397-08002B2CF9AE}" pid="11" name="MediaServiceImageTags">
    <vt:lpwstr/>
  </property>
</Properties>
</file>